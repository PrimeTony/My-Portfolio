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E3361" w14:textId="77777777"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11766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568"/>
        <w:gridCol w:w="286"/>
        <w:gridCol w:w="141"/>
        <w:gridCol w:w="2158"/>
        <w:gridCol w:w="138"/>
        <w:gridCol w:w="286"/>
        <w:gridCol w:w="142"/>
        <w:gridCol w:w="2154"/>
        <w:gridCol w:w="142"/>
        <w:gridCol w:w="319"/>
        <w:gridCol w:w="142"/>
        <w:gridCol w:w="992"/>
        <w:gridCol w:w="46"/>
        <w:gridCol w:w="1082"/>
        <w:gridCol w:w="142"/>
        <w:gridCol w:w="319"/>
        <w:gridCol w:w="142"/>
        <w:gridCol w:w="2120"/>
        <w:gridCol w:w="447"/>
      </w:tblGrid>
      <w:tr w:rsidR="00AD0DDD" w14:paraId="1ACD70BB" w14:textId="77777777" w:rsidTr="00371543">
        <w:trPr>
          <w:trHeight w:val="2192"/>
        </w:trPr>
        <w:tc>
          <w:tcPr>
            <w:tcW w:w="11766" w:type="dxa"/>
            <w:gridSpan w:val="19"/>
            <w:tcBorders>
              <w:bottom w:val="single" w:sz="24" w:space="0" w:color="2C3B57" w:themeColor="text2"/>
            </w:tcBorders>
          </w:tcPr>
          <w:p w14:paraId="2145DDA4" w14:textId="77777777" w:rsidR="00AD0DDD" w:rsidRDefault="00C73974" w:rsidP="00DF1CB4">
            <w:pPr>
              <w:pStyle w:val="Heading1"/>
            </w:pPr>
            <w:r>
              <w:t>Hulisani Mbedzi</w:t>
            </w:r>
          </w:p>
          <w:p w14:paraId="1054A869" w14:textId="585603B6" w:rsidR="00371543" w:rsidRDefault="00C73974" w:rsidP="00371543">
            <w:pPr>
              <w:pStyle w:val="Heading2"/>
              <w:spacing w:before="0"/>
            </w:pPr>
            <w:r>
              <w:t>software developer</w:t>
            </w:r>
          </w:p>
          <w:p w14:paraId="76D93155" w14:textId="05469061" w:rsidR="00371543" w:rsidRDefault="00371543" w:rsidP="00371543"/>
          <w:p w14:paraId="7F1D8E82" w14:textId="224179AF" w:rsidR="00AD0DDD" w:rsidRPr="00371543" w:rsidRDefault="00371543" w:rsidP="00371543">
            <w:pPr>
              <w:tabs>
                <w:tab w:val="left" w:pos="4086"/>
              </w:tabs>
              <w:jc w:val="center"/>
            </w:pPr>
            <w:r>
              <w:t>hulisaniimbedzi@outlook.com</w:t>
            </w:r>
          </w:p>
        </w:tc>
      </w:tr>
      <w:tr w:rsidR="00AD0DDD" w14:paraId="4BCACDC6" w14:textId="77777777" w:rsidTr="00371543">
        <w:trPr>
          <w:trHeight w:val="136"/>
        </w:trPr>
        <w:tc>
          <w:tcPr>
            <w:tcW w:w="11766" w:type="dxa"/>
            <w:gridSpan w:val="19"/>
            <w:tcBorders>
              <w:top w:val="single" w:sz="24" w:space="0" w:color="2C3B57" w:themeColor="text2"/>
            </w:tcBorders>
            <w:vAlign w:val="center"/>
          </w:tcPr>
          <w:p w14:paraId="566A6C55" w14:textId="77777777" w:rsidR="00AD0DDD" w:rsidRDefault="00AD0DDD" w:rsidP="00DF1CB4"/>
        </w:tc>
      </w:tr>
      <w:tr w:rsidR="00AB2466" w14:paraId="01E0CB43" w14:textId="77777777" w:rsidTr="00371543">
        <w:trPr>
          <w:gridAfter w:val="1"/>
          <w:wAfter w:w="447" w:type="dxa"/>
          <w:trHeight w:val="288"/>
        </w:trPr>
        <w:tc>
          <w:tcPr>
            <w:tcW w:w="568" w:type="dxa"/>
            <w:vAlign w:val="center"/>
          </w:tcPr>
          <w:p w14:paraId="3E44F70D" w14:textId="77777777" w:rsidR="005F5561" w:rsidRPr="00D06709" w:rsidRDefault="005F5561" w:rsidP="00DF1CB4"/>
        </w:tc>
        <w:tc>
          <w:tcPr>
            <w:tcW w:w="286" w:type="dxa"/>
            <w:shd w:val="clear" w:color="auto" w:fill="2C3B57" w:themeFill="text2"/>
            <w:vAlign w:val="center"/>
          </w:tcPr>
          <w:p w14:paraId="76C68A8E" w14:textId="77777777" w:rsidR="005F5561" w:rsidRPr="00DF1CB4" w:rsidRDefault="005F5561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P</w:t>
            </w:r>
          </w:p>
        </w:tc>
        <w:tc>
          <w:tcPr>
            <w:tcW w:w="141" w:type="dxa"/>
            <w:vAlign w:val="center"/>
          </w:tcPr>
          <w:p w14:paraId="39BE6BD0" w14:textId="77777777" w:rsidR="005F5561" w:rsidRPr="00D06709" w:rsidRDefault="005F5561" w:rsidP="00DF1CB4"/>
        </w:tc>
        <w:tc>
          <w:tcPr>
            <w:tcW w:w="2158" w:type="dxa"/>
            <w:vAlign w:val="center"/>
          </w:tcPr>
          <w:p w14:paraId="593AD8B6" w14:textId="0819CA8A" w:rsidR="005F5561" w:rsidRPr="00FA4DB0" w:rsidRDefault="00B57D23" w:rsidP="002A22C8">
            <w:pPr>
              <w:jc w:val="center"/>
            </w:pPr>
            <w:hyperlink r:id="rId10" w:history="1">
              <w:r w:rsidR="00C73974" w:rsidRPr="002A22C8">
                <w:rPr>
                  <w:rStyle w:val="Hyperlink"/>
                </w:rPr>
                <w:t>0727492269</w:t>
              </w:r>
            </w:hyperlink>
          </w:p>
        </w:tc>
        <w:tc>
          <w:tcPr>
            <w:tcW w:w="138" w:type="dxa"/>
            <w:vAlign w:val="center"/>
          </w:tcPr>
          <w:p w14:paraId="4198A944" w14:textId="77777777" w:rsidR="005F5561" w:rsidRDefault="005F5561" w:rsidP="00DF1CB4"/>
        </w:tc>
        <w:tc>
          <w:tcPr>
            <w:tcW w:w="286" w:type="dxa"/>
            <w:shd w:val="clear" w:color="auto" w:fill="2C3B57" w:themeFill="text2"/>
            <w:vAlign w:val="center"/>
          </w:tcPr>
          <w:p w14:paraId="18A265CE" w14:textId="214CB87D" w:rsidR="005F5561" w:rsidRPr="00DF1CB4" w:rsidRDefault="002A22C8" w:rsidP="00DF1CB4">
            <w:pPr>
              <w:jc w:val="center"/>
              <w:rPr>
                <w:rStyle w:val="Emphasis"/>
              </w:rPr>
            </w:pPr>
            <w:r>
              <w:rPr>
                <w:rStyle w:val="Emphasis"/>
              </w:rPr>
              <w:t>L</w:t>
            </w:r>
          </w:p>
        </w:tc>
        <w:tc>
          <w:tcPr>
            <w:tcW w:w="142" w:type="dxa"/>
            <w:vAlign w:val="center"/>
          </w:tcPr>
          <w:p w14:paraId="292849FB" w14:textId="77777777" w:rsidR="005F5561" w:rsidRDefault="005F5561" w:rsidP="00DF1CB4"/>
        </w:tc>
        <w:tc>
          <w:tcPr>
            <w:tcW w:w="2154" w:type="dxa"/>
            <w:vAlign w:val="center"/>
          </w:tcPr>
          <w:p w14:paraId="09AAFA3A" w14:textId="602BE9FA" w:rsidR="005F5561" w:rsidRPr="00FA4DB0" w:rsidRDefault="00B57D23" w:rsidP="002A22C8">
            <w:pPr>
              <w:jc w:val="center"/>
            </w:pPr>
            <w:hyperlink r:id="rId11" w:history="1">
              <w:r w:rsidR="002A22C8" w:rsidRPr="002A22C8">
                <w:rPr>
                  <w:rStyle w:val="Hyperlink"/>
                </w:rPr>
                <w:t>LinkedIn</w:t>
              </w:r>
            </w:hyperlink>
          </w:p>
        </w:tc>
        <w:tc>
          <w:tcPr>
            <w:tcW w:w="142" w:type="dxa"/>
            <w:vAlign w:val="center"/>
          </w:tcPr>
          <w:p w14:paraId="7F4E46F4" w14:textId="77777777" w:rsidR="005F5561" w:rsidRDefault="005F5561" w:rsidP="00DF1CB4"/>
        </w:tc>
        <w:tc>
          <w:tcPr>
            <w:tcW w:w="319" w:type="dxa"/>
            <w:shd w:val="clear" w:color="auto" w:fill="2C3B57" w:themeFill="text2"/>
            <w:vAlign w:val="center"/>
          </w:tcPr>
          <w:p w14:paraId="7904EE35" w14:textId="1DD97725" w:rsidR="005F5561" w:rsidRPr="00DF1CB4" w:rsidRDefault="00371543" w:rsidP="00DF1CB4">
            <w:pPr>
              <w:jc w:val="center"/>
              <w:rPr>
                <w:rStyle w:val="Emphasis"/>
              </w:rPr>
            </w:pPr>
            <w:r>
              <w:rPr>
                <w:rStyle w:val="Emphasis"/>
              </w:rPr>
              <w:t>G</w:t>
            </w:r>
          </w:p>
        </w:tc>
        <w:tc>
          <w:tcPr>
            <w:tcW w:w="142" w:type="dxa"/>
            <w:vAlign w:val="center"/>
          </w:tcPr>
          <w:p w14:paraId="4D3352ED" w14:textId="77777777" w:rsidR="005F5561" w:rsidRDefault="005F5561" w:rsidP="00371543">
            <w:pPr>
              <w:jc w:val="center"/>
            </w:pPr>
          </w:p>
        </w:tc>
        <w:tc>
          <w:tcPr>
            <w:tcW w:w="2120" w:type="dxa"/>
            <w:gridSpan w:val="3"/>
            <w:vAlign w:val="center"/>
          </w:tcPr>
          <w:p w14:paraId="450128B0" w14:textId="393C74B6" w:rsidR="005F5561" w:rsidRPr="00FA4DB0" w:rsidRDefault="00B57D23" w:rsidP="00371543">
            <w:pPr>
              <w:jc w:val="center"/>
            </w:pPr>
            <w:hyperlink r:id="rId12" w:history="1">
              <w:r w:rsidR="00371543" w:rsidRPr="00371543">
                <w:rPr>
                  <w:rStyle w:val="Hyperlink"/>
                </w:rPr>
                <w:t>My GitHub</w:t>
              </w:r>
            </w:hyperlink>
          </w:p>
        </w:tc>
        <w:tc>
          <w:tcPr>
            <w:tcW w:w="142" w:type="dxa"/>
            <w:vAlign w:val="center"/>
          </w:tcPr>
          <w:p w14:paraId="5882B291" w14:textId="77777777" w:rsidR="005F5561" w:rsidRDefault="005F5561" w:rsidP="00DF1CB4"/>
        </w:tc>
        <w:tc>
          <w:tcPr>
            <w:tcW w:w="319" w:type="dxa"/>
            <w:shd w:val="clear" w:color="auto" w:fill="2C3B57" w:themeFill="text2"/>
            <w:vAlign w:val="center"/>
          </w:tcPr>
          <w:p w14:paraId="29093B38" w14:textId="6988E4AC" w:rsidR="005F5561" w:rsidRPr="00DF1CB4" w:rsidRDefault="00371543" w:rsidP="00DF1CB4">
            <w:pPr>
              <w:jc w:val="center"/>
              <w:rPr>
                <w:rStyle w:val="Emphasis"/>
              </w:rPr>
            </w:pPr>
            <w:r>
              <w:rPr>
                <w:rStyle w:val="Emphasis"/>
              </w:rPr>
              <w:t>CV</w:t>
            </w:r>
          </w:p>
        </w:tc>
        <w:tc>
          <w:tcPr>
            <w:tcW w:w="142" w:type="dxa"/>
            <w:vAlign w:val="center"/>
          </w:tcPr>
          <w:p w14:paraId="6231A550" w14:textId="77777777" w:rsidR="005F5561" w:rsidRDefault="005F5561" w:rsidP="00DF1CB4"/>
        </w:tc>
        <w:tc>
          <w:tcPr>
            <w:tcW w:w="2120" w:type="dxa"/>
            <w:vAlign w:val="center"/>
          </w:tcPr>
          <w:p w14:paraId="259FE354" w14:textId="48822A33" w:rsidR="005F5561" w:rsidRPr="00FA4DB0" w:rsidRDefault="00B57D23" w:rsidP="00371543">
            <w:pPr>
              <w:jc w:val="center"/>
            </w:pPr>
            <w:hyperlink r:id="rId13" w:history="1">
              <w:r w:rsidR="00ED1F08">
                <w:rPr>
                  <w:rStyle w:val="Hyperlink"/>
                </w:rPr>
                <w:t xml:space="preserve">My </w:t>
              </w:r>
              <w:bookmarkStart w:id="0" w:name="_GoBack"/>
              <w:bookmarkEnd w:id="0"/>
              <w:r w:rsidR="00ED1F08">
                <w:rPr>
                  <w:rStyle w:val="Hyperlink"/>
                </w:rPr>
                <w:t>P</w:t>
              </w:r>
              <w:r w:rsidR="00ED1F08">
                <w:rPr>
                  <w:rStyle w:val="Hyperlink"/>
                </w:rPr>
                <w:t>ortfolio</w:t>
              </w:r>
            </w:hyperlink>
          </w:p>
        </w:tc>
      </w:tr>
      <w:tr w:rsidR="00AD0DDD" w14:paraId="34F84554" w14:textId="77777777" w:rsidTr="00371543">
        <w:trPr>
          <w:trHeight w:val="147"/>
        </w:trPr>
        <w:tc>
          <w:tcPr>
            <w:tcW w:w="11766" w:type="dxa"/>
            <w:gridSpan w:val="19"/>
            <w:tcBorders>
              <w:bottom w:val="single" w:sz="24" w:space="0" w:color="CADEE5" w:themeColor="background2"/>
            </w:tcBorders>
            <w:vAlign w:val="center"/>
          </w:tcPr>
          <w:p w14:paraId="27E2703B" w14:textId="77777777" w:rsidR="00AD0DDD" w:rsidRDefault="00AD0DDD" w:rsidP="00DF1CB4"/>
        </w:tc>
      </w:tr>
      <w:tr w:rsidR="00560EA0" w14:paraId="76294475" w14:textId="77777777" w:rsidTr="00371543">
        <w:trPr>
          <w:trHeight w:val="159"/>
        </w:trPr>
        <w:tc>
          <w:tcPr>
            <w:tcW w:w="7468" w:type="dxa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33887358" w14:textId="77777777" w:rsidR="00560EA0" w:rsidRPr="005F5561" w:rsidRDefault="00C73974" w:rsidP="00C73974">
            <w:pPr>
              <w:pStyle w:val="Heading3"/>
            </w:pPr>
            <w:r>
              <w:t>summary</w:t>
            </w:r>
          </w:p>
        </w:tc>
        <w:tc>
          <w:tcPr>
            <w:tcW w:w="46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14BDC9EB" w14:textId="77777777" w:rsidR="00560EA0" w:rsidRDefault="00560EA0" w:rsidP="00DF1CB4"/>
        </w:tc>
        <w:tc>
          <w:tcPr>
            <w:tcW w:w="4252" w:type="dxa"/>
            <w:gridSpan w:val="6"/>
            <w:tcBorders>
              <w:top w:val="single" w:sz="24" w:space="0" w:color="CADEE5" w:themeColor="background2"/>
            </w:tcBorders>
            <w:vAlign w:val="bottom"/>
          </w:tcPr>
          <w:p w14:paraId="4FF7F2C5" w14:textId="77777777" w:rsidR="00560EA0" w:rsidRDefault="00560EA0" w:rsidP="00DF1CB4"/>
        </w:tc>
      </w:tr>
      <w:tr w:rsidR="00560EA0" w14:paraId="201A8E67" w14:textId="77777777" w:rsidTr="00371543">
        <w:trPr>
          <w:trHeight w:val="391"/>
        </w:trPr>
        <w:tc>
          <w:tcPr>
            <w:tcW w:w="7468" w:type="dxa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14:paraId="283434FE" w14:textId="77777777" w:rsidR="00560EA0" w:rsidRPr="005F5561" w:rsidRDefault="00560EA0" w:rsidP="00DF1CB4">
            <w:pPr>
              <w:pStyle w:val="Heading3"/>
            </w:pPr>
          </w:p>
        </w:tc>
        <w:tc>
          <w:tcPr>
            <w:tcW w:w="46" w:type="dxa"/>
            <w:vMerge/>
            <w:vAlign w:val="bottom"/>
          </w:tcPr>
          <w:p w14:paraId="75E1AABE" w14:textId="77777777" w:rsidR="00560EA0" w:rsidRDefault="00560EA0" w:rsidP="00DF1CB4"/>
        </w:tc>
        <w:tc>
          <w:tcPr>
            <w:tcW w:w="4252" w:type="dxa"/>
            <w:gridSpan w:val="6"/>
            <w:shd w:val="clear" w:color="auto" w:fill="CADEE5" w:themeFill="background2"/>
            <w:vAlign w:val="bottom"/>
          </w:tcPr>
          <w:p w14:paraId="6D603D3F" w14:textId="77777777" w:rsidR="00560EA0" w:rsidRDefault="00B57D23" w:rsidP="00371543">
            <w:pPr>
              <w:pStyle w:val="Heading3"/>
              <w:jc w:val="center"/>
            </w:pPr>
            <w:sdt>
              <w:sdtPr>
                <w:id w:val="-2075571490"/>
                <w:placeholder>
                  <w:docPart w:val="F47C4214170049C68D2332C1DA51D95F"/>
                </w:placeholder>
                <w:temporary/>
                <w:showingPlcHdr/>
                <w15:appearance w15:val="hidden"/>
              </w:sdtPr>
              <w:sdtEndPr/>
              <w:sdtContent>
                <w:r w:rsidR="002D3AB8" w:rsidRPr="00AD0DDD">
                  <w:t>Education</w:t>
                </w:r>
              </w:sdtContent>
            </w:sdt>
          </w:p>
        </w:tc>
      </w:tr>
      <w:tr w:rsidR="00AD6FA4" w14:paraId="7B9097A6" w14:textId="77777777" w:rsidTr="00371543">
        <w:trPr>
          <w:trHeight w:val="1549"/>
        </w:trPr>
        <w:tc>
          <w:tcPr>
            <w:tcW w:w="7468" w:type="dxa"/>
            <w:gridSpan w:val="12"/>
            <w:tcBorders>
              <w:top w:val="single" w:sz="8" w:space="0" w:color="2C3B57" w:themeColor="text2"/>
            </w:tcBorders>
          </w:tcPr>
          <w:p w14:paraId="39D51D77" w14:textId="77777777" w:rsidR="00C776C2" w:rsidRDefault="00C776C2" w:rsidP="000E01F6">
            <w:pPr>
              <w:pStyle w:val="Text"/>
              <w:rPr>
                <w:color w:val="000000" w:themeColor="text1"/>
              </w:rPr>
            </w:pPr>
          </w:p>
          <w:p w14:paraId="7A30C75B" w14:textId="17EEA8F9" w:rsidR="000E01F6" w:rsidRPr="00AB2466" w:rsidRDefault="000E01F6" w:rsidP="000E01F6">
            <w:pPr>
              <w:pStyle w:val="Text"/>
              <w:rPr>
                <w:color w:val="000000" w:themeColor="text1"/>
              </w:rPr>
            </w:pPr>
            <w:r w:rsidRPr="00AB2466">
              <w:rPr>
                <w:color w:val="000000" w:themeColor="text1"/>
              </w:rPr>
              <w:t xml:space="preserve">Recent Software Development graduate with a robust foundation in Software Development Principles. Completed comprehensive courses in Ethical Hacking and Cybersecurity Fundamentals through Cisco Network Academy. </w:t>
            </w:r>
          </w:p>
          <w:p w14:paraId="556C63CE" w14:textId="77777777" w:rsidR="000E01F6" w:rsidRPr="00AB2466" w:rsidRDefault="000E01F6" w:rsidP="000E01F6">
            <w:pPr>
              <w:pStyle w:val="Text"/>
              <w:rPr>
                <w:color w:val="000000" w:themeColor="text1"/>
              </w:rPr>
            </w:pPr>
          </w:p>
          <w:p w14:paraId="6308C17A" w14:textId="77777777" w:rsidR="00AD6FA4" w:rsidRDefault="000E01F6" w:rsidP="000E01F6">
            <w:pPr>
              <w:pStyle w:val="Text"/>
              <w:rPr>
                <w:color w:val="000000" w:themeColor="text1"/>
              </w:rPr>
            </w:pPr>
            <w:r w:rsidRPr="00AB2466">
              <w:rPr>
                <w:color w:val="000000" w:themeColor="text1"/>
              </w:rPr>
              <w:t>Seeking to leverage my technical skills, problem-solving abilities, and extensive knowledge to contribute effectively in dynamic and challenging environments.</w:t>
            </w:r>
          </w:p>
          <w:p w14:paraId="1A179244" w14:textId="253E5327" w:rsidR="00C776C2" w:rsidRDefault="00C776C2" w:rsidP="000E01F6">
            <w:pPr>
              <w:pStyle w:val="Text"/>
            </w:pPr>
          </w:p>
        </w:tc>
        <w:tc>
          <w:tcPr>
            <w:tcW w:w="46" w:type="dxa"/>
            <w:vMerge w:val="restart"/>
            <w:vAlign w:val="center"/>
          </w:tcPr>
          <w:p w14:paraId="1552EF61" w14:textId="77777777" w:rsidR="00AD6FA4" w:rsidRDefault="00AD6FA4" w:rsidP="00DF1CB4"/>
        </w:tc>
        <w:tc>
          <w:tcPr>
            <w:tcW w:w="4252" w:type="dxa"/>
            <w:gridSpan w:val="6"/>
            <w:vMerge w:val="restart"/>
            <w:shd w:val="clear" w:color="auto" w:fill="CADEE5" w:themeFill="background2"/>
          </w:tcPr>
          <w:p w14:paraId="29B62A51" w14:textId="77777777" w:rsidR="00AD6FA4" w:rsidRPr="00AB2466" w:rsidRDefault="00C73974" w:rsidP="008B26C6">
            <w:pPr>
              <w:pStyle w:val="Text"/>
              <w:jc w:val="center"/>
              <w:rPr>
                <w:b/>
                <w:color w:val="0D0D0D" w:themeColor="text1" w:themeTint="F2"/>
                <w:sz w:val="24"/>
                <w:u w:val="single"/>
              </w:rPr>
            </w:pPr>
            <w:r w:rsidRPr="00AB2466">
              <w:rPr>
                <w:b/>
                <w:color w:val="0D0D0D" w:themeColor="text1" w:themeTint="F2"/>
                <w:sz w:val="24"/>
                <w:u w:val="single"/>
              </w:rPr>
              <w:t>Rosebank College</w:t>
            </w:r>
          </w:p>
          <w:p w14:paraId="79157303" w14:textId="77777777" w:rsidR="008B26C6" w:rsidRPr="00AB2466" w:rsidRDefault="008B26C6" w:rsidP="00371543">
            <w:pPr>
              <w:pStyle w:val="NormalWeb"/>
              <w:ind w:left="720"/>
              <w:rPr>
                <w:rFonts w:asciiTheme="minorHAnsi" w:hAnsiTheme="minorHAnsi" w:cstheme="minorHAnsi"/>
                <w:u w:val="single"/>
              </w:rPr>
            </w:pPr>
            <w:r w:rsidRPr="00AB2466">
              <w:rPr>
                <w:rStyle w:val="Strong"/>
                <w:rFonts w:asciiTheme="minorHAnsi" w:hAnsiTheme="minorHAnsi" w:cstheme="minorHAnsi"/>
                <w:u w:val="single"/>
              </w:rPr>
              <w:t>Information Technology in Tech Support</w:t>
            </w:r>
          </w:p>
          <w:p w14:paraId="091731CF" w14:textId="1DA8D660" w:rsidR="002A22C8" w:rsidRDefault="008B26C6" w:rsidP="002A22C8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8B26C6">
              <w:rPr>
                <w:rFonts w:asciiTheme="minorHAnsi" w:hAnsiTheme="minorHAnsi" w:cstheme="minorHAnsi"/>
              </w:rPr>
              <w:t>Completed course with a strong focus on troubleshooting and problem-solving skills</w:t>
            </w:r>
          </w:p>
          <w:p w14:paraId="7134E0F0" w14:textId="77777777" w:rsidR="002A22C8" w:rsidRPr="002A22C8" w:rsidRDefault="002A22C8" w:rsidP="002A22C8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</w:p>
          <w:p w14:paraId="24634EA1" w14:textId="77777777" w:rsidR="008B26C6" w:rsidRPr="008B26C6" w:rsidRDefault="008B26C6" w:rsidP="004A24DE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8B26C6">
              <w:rPr>
                <w:rFonts w:asciiTheme="minorHAnsi" w:hAnsiTheme="minorHAnsi" w:cstheme="minorHAnsi"/>
              </w:rPr>
              <w:t>Gained a technical background in network and application disciplines</w:t>
            </w:r>
          </w:p>
          <w:p w14:paraId="5DCD3A31" w14:textId="77777777" w:rsidR="00C776C2" w:rsidRDefault="00C776C2" w:rsidP="00371543">
            <w:pPr>
              <w:pStyle w:val="NormalWeb"/>
              <w:ind w:left="720"/>
              <w:rPr>
                <w:rStyle w:val="Strong"/>
                <w:rFonts w:asciiTheme="minorHAnsi" w:hAnsiTheme="minorHAnsi" w:cstheme="minorHAnsi"/>
                <w:u w:val="single"/>
              </w:rPr>
            </w:pPr>
          </w:p>
          <w:p w14:paraId="08B6DDC1" w14:textId="3A294F1F" w:rsidR="008B26C6" w:rsidRPr="00AB2466" w:rsidRDefault="008B26C6" w:rsidP="00371543">
            <w:pPr>
              <w:pStyle w:val="NormalWeb"/>
              <w:ind w:left="720"/>
              <w:rPr>
                <w:rFonts w:asciiTheme="minorHAnsi" w:hAnsiTheme="minorHAnsi" w:cstheme="minorHAnsi"/>
                <w:u w:val="single"/>
              </w:rPr>
            </w:pPr>
            <w:r w:rsidRPr="00AB2466">
              <w:rPr>
                <w:rStyle w:val="Strong"/>
                <w:rFonts w:asciiTheme="minorHAnsi" w:hAnsiTheme="minorHAnsi" w:cstheme="minorHAnsi"/>
                <w:u w:val="single"/>
              </w:rPr>
              <w:t>Diploma in IT in Software Development</w:t>
            </w:r>
          </w:p>
          <w:p w14:paraId="7CC72813" w14:textId="1DECC55D" w:rsidR="008B26C6" w:rsidRDefault="008B26C6" w:rsidP="004A24DE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8B26C6">
              <w:rPr>
                <w:rFonts w:asciiTheme="minorHAnsi" w:hAnsiTheme="minorHAnsi" w:cstheme="minorHAnsi"/>
              </w:rPr>
              <w:t>Successfully completed the course, learning various programming languages</w:t>
            </w:r>
          </w:p>
          <w:p w14:paraId="1F5C475F" w14:textId="77777777" w:rsidR="002A22C8" w:rsidRPr="008B26C6" w:rsidRDefault="002A22C8" w:rsidP="002A22C8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</w:p>
          <w:p w14:paraId="6056F485" w14:textId="77777777" w:rsidR="008B26C6" w:rsidRPr="008B26C6" w:rsidRDefault="008B26C6" w:rsidP="004A24DE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8B26C6">
              <w:rPr>
                <w:rFonts w:asciiTheme="minorHAnsi" w:hAnsiTheme="minorHAnsi" w:cstheme="minorHAnsi"/>
              </w:rPr>
              <w:t>Acquired a deep understanding of computer logic, architecture, and design</w:t>
            </w:r>
          </w:p>
          <w:p w14:paraId="573E77B0" w14:textId="02EF826A" w:rsidR="00AD6FA4" w:rsidRDefault="008B26C6" w:rsidP="008B26C6">
            <w:pPr>
              <w:pStyle w:val="Text"/>
              <w:ind w:left="0"/>
            </w:pPr>
            <w:r>
              <w:t xml:space="preserve"> </w:t>
            </w:r>
          </w:p>
          <w:p w14:paraId="12828FE7" w14:textId="77777777" w:rsidR="00C73974" w:rsidRDefault="00C73974" w:rsidP="00C73974">
            <w:pPr>
              <w:pStyle w:val="Text"/>
              <w:ind w:left="0"/>
            </w:pPr>
          </w:p>
          <w:p w14:paraId="35D75926" w14:textId="7D310B61" w:rsidR="00C73974" w:rsidRDefault="00C73974" w:rsidP="00C73974">
            <w:pPr>
              <w:pStyle w:val="Text"/>
              <w:ind w:left="0"/>
            </w:pPr>
          </w:p>
          <w:p w14:paraId="5D8E746F" w14:textId="3D15AB41" w:rsidR="00C776C2" w:rsidRDefault="00C776C2" w:rsidP="00C73974">
            <w:pPr>
              <w:pStyle w:val="Text"/>
              <w:ind w:left="0"/>
            </w:pPr>
          </w:p>
          <w:p w14:paraId="0357A9CB" w14:textId="551987AB" w:rsidR="00C776C2" w:rsidRDefault="00C776C2" w:rsidP="00C73974">
            <w:pPr>
              <w:pStyle w:val="Text"/>
              <w:ind w:left="0"/>
            </w:pPr>
          </w:p>
          <w:p w14:paraId="4F768A6E" w14:textId="11A9799A" w:rsidR="00C776C2" w:rsidRDefault="00C776C2" w:rsidP="00C73974">
            <w:pPr>
              <w:pStyle w:val="Text"/>
              <w:ind w:left="0"/>
            </w:pPr>
          </w:p>
          <w:p w14:paraId="2DAAC20B" w14:textId="78461288" w:rsidR="00C776C2" w:rsidRDefault="00C776C2" w:rsidP="00C73974">
            <w:pPr>
              <w:pStyle w:val="Text"/>
              <w:ind w:left="0"/>
            </w:pPr>
          </w:p>
          <w:p w14:paraId="3341EC22" w14:textId="030CB098" w:rsidR="00371543" w:rsidRDefault="00371543" w:rsidP="00C73974">
            <w:pPr>
              <w:pStyle w:val="Text"/>
              <w:ind w:left="0"/>
            </w:pPr>
          </w:p>
          <w:p w14:paraId="18DF5B56" w14:textId="77777777" w:rsidR="00371543" w:rsidRDefault="00371543" w:rsidP="00C73974">
            <w:pPr>
              <w:pStyle w:val="Text"/>
              <w:ind w:left="0"/>
            </w:pPr>
          </w:p>
          <w:p w14:paraId="3D333F79" w14:textId="7216C8EA" w:rsidR="00C776C2" w:rsidRDefault="00C776C2" w:rsidP="00C73974">
            <w:pPr>
              <w:pStyle w:val="Text"/>
              <w:ind w:left="0"/>
            </w:pPr>
          </w:p>
          <w:p w14:paraId="6F26AF8B" w14:textId="77777777" w:rsidR="00C776C2" w:rsidRDefault="00C776C2" w:rsidP="00C73974">
            <w:pPr>
              <w:pStyle w:val="Text"/>
              <w:ind w:left="0"/>
            </w:pPr>
          </w:p>
          <w:p w14:paraId="0757B0E6" w14:textId="01F163CA" w:rsidR="00C73974" w:rsidRDefault="00C73974" w:rsidP="00C73974">
            <w:pPr>
              <w:pStyle w:val="Text"/>
              <w:ind w:left="0"/>
            </w:pPr>
          </w:p>
          <w:p w14:paraId="4A2A1064" w14:textId="77777777" w:rsidR="00AD6FA4" w:rsidRDefault="009F049A" w:rsidP="00371543">
            <w:pPr>
              <w:pStyle w:val="Heading3"/>
              <w:jc w:val="center"/>
              <w:rPr>
                <w:noProof/>
                <w:u w:val="single"/>
                <w:lang w:val="en-AU" w:eastAsia="en-AU"/>
              </w:rPr>
            </w:pPr>
            <w:r w:rsidRPr="009F049A">
              <w:rPr>
                <w:noProof/>
                <w:u w:val="single"/>
                <w:lang w:val="en-AU" w:eastAsia="en-AU"/>
              </w:rPr>
              <w:t>Technical Skills</w:t>
            </w:r>
          </w:p>
          <w:p w14:paraId="4AC3A5F1" w14:textId="77777777" w:rsidR="009F049A" w:rsidRPr="009F049A" w:rsidRDefault="009F049A" w:rsidP="009F049A">
            <w:pPr>
              <w:rPr>
                <w:lang w:val="en-AU" w:eastAsia="en-AU"/>
              </w:rPr>
            </w:pPr>
          </w:p>
          <w:p w14:paraId="4EC1F1AE" w14:textId="77777777" w:rsidR="00194D29" w:rsidRPr="00FC50F6" w:rsidRDefault="009F049A" w:rsidP="009F049A">
            <w:pPr>
              <w:ind w:left="527" w:hanging="357"/>
              <w:jc w:val="center"/>
              <w:rPr>
                <w:b/>
                <w:szCs w:val="20"/>
                <w:u w:val="single"/>
              </w:rPr>
            </w:pPr>
            <w:r w:rsidRPr="00FC50F6">
              <w:rPr>
                <w:b/>
                <w:szCs w:val="20"/>
                <w:u w:val="single"/>
              </w:rPr>
              <w:t>Programming Languages:</w:t>
            </w:r>
          </w:p>
          <w:p w14:paraId="016185F8" w14:textId="77777777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C#</w:t>
            </w:r>
          </w:p>
          <w:p w14:paraId="155D21D6" w14:textId="77777777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Java</w:t>
            </w:r>
          </w:p>
          <w:p w14:paraId="30E7BEB3" w14:textId="77777777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python</w:t>
            </w:r>
          </w:p>
          <w:p w14:paraId="79AAAA38" w14:textId="4879A789" w:rsidR="009F6644" w:rsidRPr="00C776C2" w:rsidRDefault="009F049A" w:rsidP="00F6562E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javascript</w:t>
            </w:r>
          </w:p>
          <w:p w14:paraId="18C32E22" w14:textId="77777777" w:rsidR="009F049A" w:rsidRPr="00FC50F6" w:rsidRDefault="009F049A" w:rsidP="00371543">
            <w:pPr>
              <w:jc w:val="center"/>
              <w:rPr>
                <w:b/>
                <w:szCs w:val="20"/>
                <w:u w:val="single"/>
              </w:rPr>
            </w:pPr>
            <w:r w:rsidRPr="00FC50F6">
              <w:rPr>
                <w:b/>
                <w:szCs w:val="20"/>
                <w:u w:val="single"/>
              </w:rPr>
              <w:t>Frameworks:</w:t>
            </w:r>
          </w:p>
          <w:p w14:paraId="12CD8B59" w14:textId="77777777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.Net framework</w:t>
            </w:r>
          </w:p>
          <w:p w14:paraId="72678343" w14:textId="77777777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node.js</w:t>
            </w:r>
          </w:p>
          <w:p w14:paraId="08238872" w14:textId="77777777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angular</w:t>
            </w:r>
          </w:p>
          <w:p w14:paraId="2607CB3B" w14:textId="76BCC329" w:rsidR="009F6644" w:rsidRPr="00C776C2" w:rsidRDefault="009F049A" w:rsidP="00C776C2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react</w:t>
            </w:r>
          </w:p>
          <w:p w14:paraId="77A270A3" w14:textId="77777777" w:rsidR="009F049A" w:rsidRPr="00FC50F6" w:rsidRDefault="009F049A" w:rsidP="009F049A">
            <w:pPr>
              <w:jc w:val="center"/>
              <w:rPr>
                <w:szCs w:val="20"/>
              </w:rPr>
            </w:pPr>
            <w:r w:rsidRPr="00FC50F6">
              <w:rPr>
                <w:b/>
                <w:szCs w:val="20"/>
                <w:u w:val="single"/>
              </w:rPr>
              <w:t>Databases</w:t>
            </w:r>
            <w:r w:rsidRPr="00FC50F6">
              <w:rPr>
                <w:szCs w:val="20"/>
              </w:rPr>
              <w:t>:</w:t>
            </w:r>
          </w:p>
          <w:p w14:paraId="2DC80764" w14:textId="77777777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sql databases</w:t>
            </w:r>
          </w:p>
          <w:p w14:paraId="6DD049A3" w14:textId="52FCCBB9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firebase</w:t>
            </w:r>
          </w:p>
          <w:p w14:paraId="47206D2C" w14:textId="77777777" w:rsidR="009F6644" w:rsidRPr="00FC50F6" w:rsidRDefault="009F6644" w:rsidP="00F6562E">
            <w:pPr>
              <w:rPr>
                <w:szCs w:val="20"/>
              </w:rPr>
            </w:pPr>
          </w:p>
          <w:p w14:paraId="6AA5E8E6" w14:textId="77777777" w:rsidR="009F049A" w:rsidRPr="00FC50F6" w:rsidRDefault="009F049A" w:rsidP="009F049A">
            <w:pPr>
              <w:jc w:val="center"/>
              <w:rPr>
                <w:b/>
                <w:szCs w:val="20"/>
                <w:u w:val="single"/>
              </w:rPr>
            </w:pPr>
            <w:r w:rsidRPr="00FC50F6">
              <w:rPr>
                <w:b/>
                <w:szCs w:val="20"/>
                <w:u w:val="single"/>
              </w:rPr>
              <w:t>Cloud Services:</w:t>
            </w:r>
          </w:p>
          <w:p w14:paraId="79E4B4F7" w14:textId="2EEE6264" w:rsidR="009F049A" w:rsidRPr="00FC50F6" w:rsidRDefault="009F6644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azure/</w:t>
            </w:r>
            <w:r w:rsidR="009F049A" w:rsidRPr="00FC50F6">
              <w:rPr>
                <w:rFonts w:asciiTheme="minorHAnsi" w:hAnsiTheme="minorHAnsi" w:cstheme="minorHAnsi"/>
                <w:sz w:val="20"/>
                <w:szCs w:val="20"/>
              </w:rPr>
              <w:t>ml</w:t>
            </w:r>
          </w:p>
          <w:p w14:paraId="55FF59C5" w14:textId="77777777" w:rsidR="009F049A" w:rsidRPr="00FC50F6" w:rsidRDefault="009F049A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aws</w:t>
            </w:r>
          </w:p>
          <w:p w14:paraId="58FD3BDE" w14:textId="3FB32C3C" w:rsidR="00C776C2" w:rsidRPr="00C776C2" w:rsidRDefault="009F049A" w:rsidP="00C776C2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google cloud</w:t>
            </w:r>
          </w:p>
          <w:p w14:paraId="2404BA74" w14:textId="1250E7EC" w:rsidR="008E0B8D" w:rsidRPr="00FC50F6" w:rsidRDefault="008E0B8D" w:rsidP="008E0B8D">
            <w:pPr>
              <w:jc w:val="center"/>
              <w:rPr>
                <w:b/>
                <w:szCs w:val="20"/>
                <w:u w:val="single"/>
              </w:rPr>
            </w:pPr>
            <w:r w:rsidRPr="00FC50F6">
              <w:rPr>
                <w:b/>
                <w:szCs w:val="20"/>
                <w:u w:val="single"/>
              </w:rPr>
              <w:t>Version Control</w:t>
            </w:r>
          </w:p>
          <w:p w14:paraId="6E6430A8" w14:textId="13B0B589" w:rsidR="009F6644" w:rsidRPr="00C776C2" w:rsidRDefault="008E0B8D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github</w:t>
            </w:r>
          </w:p>
          <w:p w14:paraId="37732CEF" w14:textId="77777777" w:rsidR="000D41E7" w:rsidRPr="00FC50F6" w:rsidRDefault="000D41E7" w:rsidP="000D41E7">
            <w:pPr>
              <w:jc w:val="center"/>
              <w:rPr>
                <w:b/>
                <w:szCs w:val="20"/>
                <w:u w:val="single"/>
              </w:rPr>
            </w:pPr>
            <w:r w:rsidRPr="00FC50F6">
              <w:rPr>
                <w:b/>
                <w:szCs w:val="20"/>
                <w:u w:val="single"/>
              </w:rPr>
              <w:t>Tools &amp; Platforms</w:t>
            </w:r>
          </w:p>
          <w:p w14:paraId="17E2F17D" w14:textId="0A41574B" w:rsidR="000D41E7" w:rsidRPr="00FC50F6" w:rsidRDefault="000D41E7" w:rsidP="00BA1233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docker</w:t>
            </w:r>
          </w:p>
          <w:p w14:paraId="07BE9E3C" w14:textId="749A6A97" w:rsidR="009F6644" w:rsidRPr="00FC50F6" w:rsidRDefault="009F6644" w:rsidP="00BA1233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Visual Studio</w:t>
            </w:r>
          </w:p>
          <w:p w14:paraId="61F5B343" w14:textId="4287B6D3" w:rsidR="009F6644" w:rsidRPr="00FC50F6" w:rsidRDefault="009F6644" w:rsidP="00BA1233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netbeans</w:t>
            </w:r>
          </w:p>
          <w:p w14:paraId="6B7D8435" w14:textId="3A48F074" w:rsidR="009F6644" w:rsidRPr="00FC50F6" w:rsidRDefault="009F6644" w:rsidP="00BA1233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android studio</w:t>
            </w:r>
          </w:p>
          <w:p w14:paraId="7856FAAF" w14:textId="77777777" w:rsidR="009F049A" w:rsidRDefault="009F049A" w:rsidP="00BA1233">
            <w:pPr>
              <w:spacing w:line="276" w:lineRule="auto"/>
              <w:ind w:left="527" w:hanging="357"/>
              <w:jc w:val="center"/>
            </w:pPr>
          </w:p>
          <w:p w14:paraId="3BDC0735" w14:textId="77777777" w:rsidR="00AD6FA4" w:rsidRPr="000D41E7" w:rsidRDefault="000D41E7" w:rsidP="00BA1233">
            <w:pPr>
              <w:pStyle w:val="Heading3"/>
              <w:spacing w:line="276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Additional Information</w:t>
            </w:r>
          </w:p>
          <w:p w14:paraId="030D4B02" w14:textId="0A68614A" w:rsidR="000D41E7" w:rsidRPr="00FC50F6" w:rsidRDefault="000D41E7" w:rsidP="00371543">
            <w:pPr>
              <w:spacing w:line="276" w:lineRule="auto"/>
              <w:ind w:left="527" w:hanging="357"/>
              <w:jc w:val="center"/>
              <w:rPr>
                <w:b/>
                <w:szCs w:val="20"/>
                <w:u w:val="single"/>
              </w:rPr>
            </w:pPr>
            <w:r w:rsidRPr="00FC50F6">
              <w:rPr>
                <w:b/>
                <w:szCs w:val="20"/>
                <w:u w:val="single"/>
              </w:rPr>
              <w:t>Available Upon Request</w:t>
            </w:r>
          </w:p>
          <w:p w14:paraId="61690F73" w14:textId="77777777" w:rsidR="009F6644" w:rsidRPr="00FC50F6" w:rsidRDefault="009F6644" w:rsidP="000D41E7">
            <w:pPr>
              <w:ind w:left="527" w:hanging="357"/>
              <w:jc w:val="center"/>
              <w:rPr>
                <w:b/>
                <w:szCs w:val="20"/>
                <w:u w:val="single"/>
              </w:rPr>
            </w:pPr>
          </w:p>
          <w:p w14:paraId="30033B88" w14:textId="77777777" w:rsidR="00AD6FA4" w:rsidRPr="00FC50F6" w:rsidRDefault="00751D5F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drivers Lisence</w:t>
            </w:r>
          </w:p>
          <w:p w14:paraId="070FA5E8" w14:textId="77777777" w:rsidR="00751D5F" w:rsidRPr="00FC50F6" w:rsidRDefault="00751D5F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own vehicle</w:t>
            </w:r>
          </w:p>
          <w:p w14:paraId="7E5C630F" w14:textId="722C32A2" w:rsidR="00751D5F" w:rsidRPr="00FC50F6" w:rsidRDefault="00751D5F" w:rsidP="008E0B8D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C50F6">
              <w:rPr>
                <w:rFonts w:asciiTheme="minorHAnsi" w:hAnsiTheme="minorHAnsi" w:cstheme="minorHAnsi"/>
                <w:sz w:val="20"/>
                <w:szCs w:val="20"/>
              </w:rPr>
              <w:t>Education transcripts</w:t>
            </w:r>
          </w:p>
          <w:p w14:paraId="395135FA" w14:textId="2CEF869A" w:rsidR="00C73974" w:rsidRPr="00AD0DDD" w:rsidRDefault="00C73974" w:rsidP="00C73974"/>
        </w:tc>
      </w:tr>
      <w:tr w:rsidR="00AD6FA4" w14:paraId="7C6939D7" w14:textId="77777777" w:rsidTr="00371543">
        <w:trPr>
          <w:trHeight w:val="521"/>
        </w:trPr>
        <w:tc>
          <w:tcPr>
            <w:tcW w:w="7468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7516C7B8" w14:textId="77777777" w:rsidR="00AD6FA4" w:rsidRDefault="003F1031" w:rsidP="003F1031">
            <w:pPr>
              <w:pStyle w:val="Heading3"/>
            </w:pPr>
            <w:r>
              <w:t>Certifications</w:t>
            </w:r>
          </w:p>
        </w:tc>
        <w:tc>
          <w:tcPr>
            <w:tcW w:w="46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05F8C6F9" w14:textId="77777777" w:rsidR="00AD6FA4" w:rsidRDefault="00AD6FA4" w:rsidP="00DF1CB4"/>
        </w:tc>
        <w:tc>
          <w:tcPr>
            <w:tcW w:w="4252" w:type="dxa"/>
            <w:gridSpan w:val="6"/>
            <w:vMerge/>
            <w:shd w:val="clear" w:color="auto" w:fill="CADEE5" w:themeFill="background2"/>
            <w:vAlign w:val="center"/>
          </w:tcPr>
          <w:p w14:paraId="33F5EBF1" w14:textId="77777777" w:rsidR="00AD6FA4" w:rsidRDefault="00AD6FA4" w:rsidP="00DF1CB4"/>
        </w:tc>
      </w:tr>
      <w:tr w:rsidR="00AD6FA4" w14:paraId="7639F462" w14:textId="77777777" w:rsidTr="00371543">
        <w:trPr>
          <w:trHeight w:val="521"/>
        </w:trPr>
        <w:tc>
          <w:tcPr>
            <w:tcW w:w="7468" w:type="dxa"/>
            <w:gridSpan w:val="12"/>
            <w:tcBorders>
              <w:top w:val="single" w:sz="8" w:space="0" w:color="2C3B57" w:themeColor="text2"/>
            </w:tcBorders>
          </w:tcPr>
          <w:p w14:paraId="501D87C6" w14:textId="77777777" w:rsidR="00C776C2" w:rsidRDefault="00C776C2" w:rsidP="003F1031">
            <w:pPr>
              <w:pStyle w:val="Dates"/>
              <w:rPr>
                <w:u w:val="single"/>
              </w:rPr>
            </w:pPr>
          </w:p>
          <w:p w14:paraId="6BDCDD45" w14:textId="61F35C01" w:rsidR="003F1031" w:rsidRPr="003F1031" w:rsidRDefault="003F1031" w:rsidP="003F1031">
            <w:pPr>
              <w:pStyle w:val="Dates"/>
              <w:rPr>
                <w:u w:val="single"/>
              </w:rPr>
            </w:pPr>
            <w:r w:rsidRPr="003F1031">
              <w:rPr>
                <w:u w:val="single"/>
              </w:rPr>
              <w:t>Introduction to Cybersecurity</w:t>
            </w:r>
          </w:p>
          <w:p w14:paraId="13219D20" w14:textId="77777777" w:rsidR="003F1031" w:rsidRPr="003F1031" w:rsidRDefault="003F1031" w:rsidP="003F1031">
            <w:pPr>
              <w:pStyle w:val="Dates"/>
              <w:numPr>
                <w:ilvl w:val="0"/>
                <w:numId w:val="13"/>
              </w:numPr>
              <w:rPr>
                <w:b w:val="0"/>
                <w:u w:val="single"/>
              </w:rPr>
            </w:pPr>
            <w:r w:rsidRPr="003F1031">
              <w:rPr>
                <w:b w:val="0"/>
                <w:u w:val="single"/>
              </w:rPr>
              <w:t>Cisco Networking Academy</w:t>
            </w:r>
          </w:p>
          <w:p w14:paraId="0B958E40" w14:textId="77777777" w:rsidR="00AD6FA4" w:rsidRPr="003F1031" w:rsidRDefault="003F1031" w:rsidP="003F1031">
            <w:pPr>
              <w:pStyle w:val="Dates"/>
              <w:ind w:left="890"/>
              <w:rPr>
                <w:b w:val="0"/>
              </w:rPr>
            </w:pPr>
            <w:r w:rsidRPr="003F1031">
              <w:rPr>
                <w:b w:val="0"/>
              </w:rPr>
              <w:t>03/2024 – 06/2024</w:t>
            </w:r>
          </w:p>
          <w:p w14:paraId="037ED484" w14:textId="77777777" w:rsidR="00AD6FA4" w:rsidRDefault="00B57D23" w:rsidP="003F1031">
            <w:pPr>
              <w:pStyle w:val="Text"/>
              <w:ind w:left="890"/>
              <w:rPr>
                <w:u w:val="single"/>
              </w:rPr>
            </w:pPr>
            <w:hyperlink r:id="rId14" w:history="1">
              <w:r w:rsidR="003F1031" w:rsidRPr="003F1031">
                <w:rPr>
                  <w:rStyle w:val="Hyperlink"/>
                </w:rPr>
                <w:t>Link to Certificate/Badge</w:t>
              </w:r>
            </w:hyperlink>
          </w:p>
          <w:p w14:paraId="33AB8653" w14:textId="77777777" w:rsidR="003F1031" w:rsidRPr="00AB2466" w:rsidRDefault="00751D5F" w:rsidP="003F1031">
            <w:pPr>
              <w:pStyle w:val="Text"/>
              <w:rPr>
                <w:color w:val="000000" w:themeColor="text1"/>
              </w:rPr>
            </w:pPr>
            <w:r w:rsidRPr="00AB2466">
              <w:rPr>
                <w:color w:val="000000" w:themeColor="text1"/>
              </w:rPr>
              <w:t>With this</w:t>
            </w:r>
            <w:r w:rsidR="003F1031" w:rsidRPr="00AB2466">
              <w:rPr>
                <w:color w:val="000000" w:themeColor="text1"/>
              </w:rPr>
              <w:t xml:space="preserve"> student-level credential </w:t>
            </w:r>
            <w:r w:rsidRPr="00AB2466">
              <w:rPr>
                <w:color w:val="000000" w:themeColor="text1"/>
              </w:rPr>
              <w:t>I have</w:t>
            </w:r>
            <w:r w:rsidR="003F1031" w:rsidRPr="00AB2466">
              <w:rPr>
                <w:color w:val="000000" w:themeColor="text1"/>
              </w:rPr>
              <w:t xml:space="preserve"> introductory knowledge of cybersecurity Obtained clear understanding of vulnerabilities and threat detection and defense.</w:t>
            </w:r>
          </w:p>
          <w:p w14:paraId="564CE4BC" w14:textId="77777777" w:rsidR="003F1031" w:rsidRPr="003F1031" w:rsidRDefault="003F1031" w:rsidP="003F1031">
            <w:pPr>
              <w:pStyle w:val="Text"/>
              <w:ind w:left="890"/>
              <w:rPr>
                <w:u w:val="single"/>
              </w:rPr>
            </w:pPr>
          </w:p>
          <w:p w14:paraId="5EEFDE2E" w14:textId="77777777" w:rsidR="00751D5F" w:rsidRDefault="00751D5F" w:rsidP="00751D5F">
            <w:pPr>
              <w:pStyle w:val="Dates"/>
              <w:rPr>
                <w:u w:val="single"/>
              </w:rPr>
            </w:pPr>
            <w:r w:rsidRPr="00751D5F">
              <w:rPr>
                <w:u w:val="single"/>
              </w:rPr>
              <w:t>Certified Ethical Hacker</w:t>
            </w:r>
          </w:p>
          <w:p w14:paraId="332B7B67" w14:textId="77777777" w:rsidR="003F1031" w:rsidRPr="003F1031" w:rsidRDefault="003F1031" w:rsidP="00751D5F">
            <w:pPr>
              <w:pStyle w:val="Dates"/>
              <w:numPr>
                <w:ilvl w:val="0"/>
                <w:numId w:val="13"/>
              </w:numPr>
              <w:rPr>
                <w:b w:val="0"/>
                <w:u w:val="single"/>
              </w:rPr>
            </w:pPr>
            <w:r w:rsidRPr="003F1031">
              <w:rPr>
                <w:b w:val="0"/>
                <w:u w:val="single"/>
              </w:rPr>
              <w:t>Cisco Networking Academy</w:t>
            </w:r>
          </w:p>
          <w:p w14:paraId="2629FF74" w14:textId="77777777" w:rsidR="003F1031" w:rsidRPr="003F1031" w:rsidRDefault="00751D5F" w:rsidP="003F1031">
            <w:pPr>
              <w:pStyle w:val="Dates"/>
              <w:ind w:left="890"/>
              <w:rPr>
                <w:b w:val="0"/>
              </w:rPr>
            </w:pPr>
            <w:r>
              <w:rPr>
                <w:b w:val="0"/>
              </w:rPr>
              <w:t>07</w:t>
            </w:r>
            <w:r w:rsidR="003F1031" w:rsidRPr="003F1031">
              <w:rPr>
                <w:b w:val="0"/>
              </w:rPr>
              <w:t>/2024 –</w:t>
            </w:r>
            <w:r>
              <w:rPr>
                <w:b w:val="0"/>
              </w:rPr>
              <w:t xml:space="preserve"> 12</w:t>
            </w:r>
            <w:r w:rsidR="003F1031" w:rsidRPr="003F1031">
              <w:rPr>
                <w:b w:val="0"/>
              </w:rPr>
              <w:t>/2024</w:t>
            </w:r>
          </w:p>
          <w:p w14:paraId="3439C13C" w14:textId="77777777" w:rsidR="003F1031" w:rsidRPr="00751D5F" w:rsidRDefault="00751D5F" w:rsidP="003F1031">
            <w:pPr>
              <w:pStyle w:val="Text"/>
              <w:ind w:left="890"/>
              <w:rPr>
                <w:rStyle w:val="Hyperlink"/>
              </w:rPr>
            </w:pPr>
            <w:r>
              <w:rPr>
                <w:u w:val="single"/>
              </w:rPr>
              <w:fldChar w:fldCharType="begin"/>
            </w:r>
            <w:r>
              <w:rPr>
                <w:u w:val="single"/>
              </w:rPr>
              <w:instrText xml:space="preserve"> HYPERLINK "https://www.credly.com/badges/729d1d23-6fcd-4e0c-bf12-871e29f9de33/public_url" </w:instrText>
            </w:r>
            <w:r>
              <w:rPr>
                <w:u w:val="single"/>
              </w:rPr>
              <w:fldChar w:fldCharType="separate"/>
            </w:r>
            <w:r w:rsidR="003F1031" w:rsidRPr="00751D5F">
              <w:rPr>
                <w:rStyle w:val="Hyperlink"/>
              </w:rPr>
              <w:t>Link to Certificate/Badge</w:t>
            </w:r>
          </w:p>
          <w:p w14:paraId="26B6E833" w14:textId="77777777" w:rsidR="00751D5F" w:rsidRPr="00AB2466" w:rsidRDefault="00751D5F" w:rsidP="00751D5F">
            <w:pPr>
              <w:pStyle w:val="Text"/>
              <w:rPr>
                <w:color w:val="000000" w:themeColor="text1"/>
              </w:rPr>
            </w:pPr>
            <w:r>
              <w:rPr>
                <w:u w:val="single"/>
              </w:rPr>
              <w:fldChar w:fldCharType="end"/>
            </w:r>
            <w:r w:rsidRPr="00AB2466">
              <w:rPr>
                <w:color w:val="000000" w:themeColor="text1"/>
              </w:rPr>
              <w:t>With this student level credential I have a broad understanding of the legal and compliance requirements and is proficient in the art of scoping, executing, reporting vulnerability assessments, and recommending mitigation strategies.</w:t>
            </w:r>
          </w:p>
          <w:p w14:paraId="51F6B85B" w14:textId="77777777" w:rsidR="00AD6FA4" w:rsidRDefault="00AD6FA4" w:rsidP="00751D5F">
            <w:pPr>
              <w:pStyle w:val="Text"/>
              <w:ind w:left="0"/>
            </w:pPr>
          </w:p>
          <w:p w14:paraId="010B4E02" w14:textId="77777777" w:rsidR="00751D5F" w:rsidRDefault="00751D5F" w:rsidP="00751D5F">
            <w:pPr>
              <w:pStyle w:val="Text"/>
              <w:ind w:left="0"/>
            </w:pPr>
          </w:p>
          <w:p w14:paraId="29BC5920" w14:textId="77777777" w:rsidR="00751D5F" w:rsidRDefault="00751D5F" w:rsidP="00751D5F">
            <w:pPr>
              <w:pStyle w:val="Text"/>
              <w:ind w:left="0"/>
            </w:pPr>
          </w:p>
          <w:p w14:paraId="39B3F585" w14:textId="77777777" w:rsidR="00751D5F" w:rsidRDefault="00751D5F" w:rsidP="00751D5F">
            <w:pPr>
              <w:pStyle w:val="Text"/>
              <w:ind w:left="0"/>
            </w:pPr>
          </w:p>
          <w:p w14:paraId="47DECCF0" w14:textId="59CA68B1" w:rsidR="00751D5F" w:rsidRDefault="00751D5F" w:rsidP="00751D5F">
            <w:pPr>
              <w:pStyle w:val="Text"/>
              <w:ind w:left="0"/>
            </w:pPr>
          </w:p>
          <w:p w14:paraId="451F2405" w14:textId="56B5A5DD" w:rsidR="00F6562E" w:rsidRDefault="00F6562E" w:rsidP="00751D5F">
            <w:pPr>
              <w:pStyle w:val="Text"/>
              <w:ind w:left="0"/>
            </w:pPr>
          </w:p>
          <w:p w14:paraId="11A8E528" w14:textId="003B5F8C" w:rsidR="00F6562E" w:rsidRDefault="00F6562E" w:rsidP="00751D5F">
            <w:pPr>
              <w:pStyle w:val="Text"/>
              <w:ind w:left="0"/>
            </w:pPr>
          </w:p>
          <w:p w14:paraId="00CD292C" w14:textId="77777777" w:rsidR="00AB2466" w:rsidRDefault="00AB2466" w:rsidP="00751D5F">
            <w:pPr>
              <w:pStyle w:val="Text"/>
              <w:ind w:left="0"/>
            </w:pPr>
          </w:p>
          <w:p w14:paraId="4968FEA2" w14:textId="77777777" w:rsidR="00751D5F" w:rsidRPr="00560EA0" w:rsidRDefault="00751D5F" w:rsidP="00751D5F">
            <w:pPr>
              <w:pStyle w:val="Text"/>
              <w:ind w:left="0"/>
            </w:pPr>
          </w:p>
        </w:tc>
        <w:tc>
          <w:tcPr>
            <w:tcW w:w="46" w:type="dxa"/>
            <w:vMerge/>
            <w:tcBorders>
              <w:top w:val="single" w:sz="8" w:space="0" w:color="2C3B57" w:themeColor="text2"/>
            </w:tcBorders>
            <w:vAlign w:val="center"/>
          </w:tcPr>
          <w:p w14:paraId="5BFD78D2" w14:textId="77777777" w:rsidR="00AD6FA4" w:rsidRDefault="00AD6FA4" w:rsidP="00DF1CB4"/>
        </w:tc>
        <w:tc>
          <w:tcPr>
            <w:tcW w:w="4252" w:type="dxa"/>
            <w:gridSpan w:val="6"/>
            <w:vMerge/>
            <w:shd w:val="clear" w:color="auto" w:fill="CADEE5" w:themeFill="background2"/>
            <w:vAlign w:val="center"/>
          </w:tcPr>
          <w:p w14:paraId="261106AD" w14:textId="77777777" w:rsidR="00AD6FA4" w:rsidRDefault="00AD6FA4" w:rsidP="00DF1CB4"/>
        </w:tc>
      </w:tr>
      <w:tr w:rsidR="00AD6FA4" w14:paraId="272158B1" w14:textId="77777777" w:rsidTr="00371543">
        <w:trPr>
          <w:trHeight w:val="521"/>
        </w:trPr>
        <w:tc>
          <w:tcPr>
            <w:tcW w:w="7468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28615621" w14:textId="77777777" w:rsidR="00AD6FA4" w:rsidRDefault="00751D5F" w:rsidP="00751D5F">
            <w:pPr>
              <w:pStyle w:val="Heading3"/>
            </w:pPr>
            <w:r>
              <w:t>Graduation Projects</w:t>
            </w:r>
          </w:p>
        </w:tc>
        <w:tc>
          <w:tcPr>
            <w:tcW w:w="46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3931F3A6" w14:textId="77777777" w:rsidR="00AD6FA4" w:rsidRDefault="00AD6FA4" w:rsidP="00DF1CB4"/>
        </w:tc>
        <w:tc>
          <w:tcPr>
            <w:tcW w:w="4252" w:type="dxa"/>
            <w:gridSpan w:val="6"/>
            <w:vMerge/>
            <w:shd w:val="clear" w:color="auto" w:fill="CADEE5" w:themeFill="background2"/>
            <w:vAlign w:val="center"/>
          </w:tcPr>
          <w:p w14:paraId="4C5D01F8" w14:textId="77777777" w:rsidR="00AD6FA4" w:rsidRDefault="00AD6FA4" w:rsidP="00DF1CB4"/>
        </w:tc>
      </w:tr>
      <w:tr w:rsidR="00AD6FA4" w14:paraId="3AB3C45C" w14:textId="77777777" w:rsidTr="00371543">
        <w:trPr>
          <w:trHeight w:val="521"/>
        </w:trPr>
        <w:tc>
          <w:tcPr>
            <w:tcW w:w="7468" w:type="dxa"/>
            <w:gridSpan w:val="12"/>
            <w:tcBorders>
              <w:top w:val="single" w:sz="8" w:space="0" w:color="2C3B57" w:themeColor="text2"/>
            </w:tcBorders>
          </w:tcPr>
          <w:p w14:paraId="455450B9" w14:textId="77777777" w:rsidR="00751D5F" w:rsidRDefault="00751D5F" w:rsidP="008E0B8D">
            <w:pPr>
              <w:pStyle w:val="Text"/>
              <w:numPr>
                <w:ilvl w:val="0"/>
                <w:numId w:val="25"/>
              </w:numPr>
            </w:pPr>
            <w:r w:rsidRPr="00751D5F">
              <w:rPr>
                <w:b/>
                <w:u w:val="single"/>
              </w:rPr>
              <w:t>AssertOversight</w:t>
            </w:r>
            <w:r>
              <w:rPr>
                <w:b/>
                <w:u w:val="single"/>
              </w:rPr>
              <w:t>:</w:t>
            </w:r>
            <w:r w:rsidRPr="00751D5F">
              <w:rPr>
                <w:b/>
              </w:rPr>
              <w:t xml:space="preserve"> </w:t>
            </w:r>
            <w:r>
              <w:t xml:space="preserve"> 03/2024 - </w:t>
            </w:r>
            <w:r w:rsidRPr="00751D5F">
              <w:t>11/2024 </w:t>
            </w:r>
          </w:p>
          <w:p w14:paraId="4EA99B8D" w14:textId="77777777" w:rsidR="00751D5F" w:rsidRDefault="00CC11AC" w:rsidP="00CC11AC">
            <w:pPr>
              <w:pStyle w:val="Text"/>
              <w:ind w:left="0"/>
            </w:pPr>
            <w:r>
              <w:t xml:space="preserve">   </w:t>
            </w:r>
            <w:hyperlink r:id="rId15" w:history="1">
              <w:r w:rsidR="00751D5F" w:rsidRPr="004904D7">
                <w:rPr>
                  <w:rStyle w:val="Hyperlink"/>
                </w:rPr>
                <w:t>https://github.com/PrimeTony/AssertOversight.git</w:t>
              </w:r>
            </w:hyperlink>
          </w:p>
          <w:p w14:paraId="5BC161F6" w14:textId="77777777" w:rsidR="00CC11AC" w:rsidRDefault="00CC11AC" w:rsidP="00CC11AC">
            <w:pPr>
              <w:pStyle w:val="Text"/>
              <w:ind w:left="0"/>
            </w:pPr>
          </w:p>
          <w:p w14:paraId="24D8103B" w14:textId="77777777" w:rsidR="00751D5F" w:rsidRPr="00AB2466" w:rsidRDefault="00751D5F" w:rsidP="00CC11AC">
            <w:pPr>
              <w:pStyle w:val="Text"/>
              <w:rPr>
                <w:color w:val="000000" w:themeColor="text1"/>
              </w:rPr>
            </w:pPr>
            <w:r w:rsidRPr="00AB2466">
              <w:rPr>
                <w:color w:val="000000" w:themeColor="text1"/>
              </w:rPr>
              <w:t xml:space="preserve">Built and developed an Application and Website alongside my team members for a Mobile tracking Company, we were required to utilize </w:t>
            </w:r>
            <w:r w:rsidRPr="00AB2466">
              <w:rPr>
                <w:color w:val="000000" w:themeColor="text1"/>
                <w:u w:val="single"/>
              </w:rPr>
              <w:t>Api's, Database integration, authentication</w:t>
            </w:r>
            <w:r w:rsidRPr="00AB2466">
              <w:rPr>
                <w:color w:val="000000" w:themeColor="text1"/>
              </w:rPr>
              <w:t xml:space="preserve"> and real time device tracking.</w:t>
            </w:r>
          </w:p>
          <w:p w14:paraId="0FF37690" w14:textId="77777777" w:rsidR="00CC11AC" w:rsidRDefault="00CC11AC" w:rsidP="00CC11AC">
            <w:pPr>
              <w:pStyle w:val="Text"/>
            </w:pPr>
          </w:p>
          <w:p w14:paraId="0A181E99" w14:textId="77777777" w:rsidR="00751D5F" w:rsidRDefault="00751D5F" w:rsidP="008E0B8D">
            <w:pPr>
              <w:pStyle w:val="Text"/>
              <w:numPr>
                <w:ilvl w:val="0"/>
                <w:numId w:val="25"/>
              </w:numPr>
            </w:pPr>
            <w:r w:rsidRPr="00751D5F">
              <w:rPr>
                <w:b/>
                <w:u w:val="single"/>
              </w:rPr>
              <w:t>COLLECTRACK:</w:t>
            </w:r>
            <w:r>
              <w:t xml:space="preserve">  </w:t>
            </w:r>
            <w:r w:rsidRPr="00751D5F">
              <w:t xml:space="preserve"> 03/2024 - 06/2024 </w:t>
            </w:r>
          </w:p>
          <w:p w14:paraId="5A5A9478" w14:textId="77777777" w:rsidR="00CC11AC" w:rsidRDefault="00B57D23" w:rsidP="00DF1CB4">
            <w:pPr>
              <w:pStyle w:val="Text"/>
            </w:pPr>
            <w:hyperlink r:id="rId16" w:history="1">
              <w:r w:rsidR="00CC11AC" w:rsidRPr="004904D7">
                <w:rPr>
                  <w:rStyle w:val="Hyperlink"/>
                </w:rPr>
                <w:t>https://github.com/PrimeTony/COLLECTRACK1.git</w:t>
              </w:r>
            </w:hyperlink>
            <w:r w:rsidR="00751D5F" w:rsidRPr="00751D5F">
              <w:t xml:space="preserve"> </w:t>
            </w:r>
          </w:p>
          <w:p w14:paraId="5FFEA4F8" w14:textId="77777777" w:rsidR="00CC11AC" w:rsidRDefault="00CC11AC" w:rsidP="00DF1CB4">
            <w:pPr>
              <w:pStyle w:val="Text"/>
            </w:pPr>
          </w:p>
          <w:p w14:paraId="470BB514" w14:textId="77777777" w:rsidR="00751D5F" w:rsidRPr="00AB2466" w:rsidRDefault="00751D5F" w:rsidP="00CC11AC">
            <w:pPr>
              <w:pStyle w:val="Text"/>
              <w:rPr>
                <w:color w:val="000000" w:themeColor="text1"/>
              </w:rPr>
            </w:pPr>
            <w:r w:rsidRPr="00AB2466">
              <w:rPr>
                <w:color w:val="000000" w:themeColor="text1"/>
              </w:rPr>
              <w:t xml:space="preserve">This app captures the details of an object of your choice in </w:t>
            </w:r>
            <w:r w:rsidR="00CC11AC" w:rsidRPr="00AB2466">
              <w:rPr>
                <w:color w:val="000000" w:themeColor="text1"/>
              </w:rPr>
              <w:t>the User’s</w:t>
            </w:r>
            <w:r w:rsidRPr="00AB2466">
              <w:rPr>
                <w:color w:val="000000" w:themeColor="text1"/>
              </w:rPr>
              <w:t xml:space="preserve"> collection</w:t>
            </w:r>
            <w:r w:rsidR="00CC11AC" w:rsidRPr="00AB2466">
              <w:rPr>
                <w:color w:val="000000" w:themeColor="text1"/>
              </w:rPr>
              <w:t>/library</w:t>
            </w:r>
            <w:r w:rsidRPr="00AB2466">
              <w:rPr>
                <w:color w:val="000000" w:themeColor="text1"/>
              </w:rPr>
              <w:t xml:space="preserve"> and displays the information </w:t>
            </w:r>
            <w:r w:rsidR="00CC11AC" w:rsidRPr="00AB2466">
              <w:rPr>
                <w:color w:val="000000" w:themeColor="text1"/>
              </w:rPr>
              <w:t>in a visually appealing manner.</w:t>
            </w:r>
          </w:p>
          <w:p w14:paraId="272EAB31" w14:textId="77777777" w:rsidR="00CC11AC" w:rsidRPr="00560EA0" w:rsidRDefault="00CC11AC" w:rsidP="00CC11AC">
            <w:pPr>
              <w:pStyle w:val="Text"/>
            </w:pPr>
          </w:p>
        </w:tc>
        <w:tc>
          <w:tcPr>
            <w:tcW w:w="46" w:type="dxa"/>
            <w:vMerge/>
            <w:tcBorders>
              <w:top w:val="single" w:sz="8" w:space="0" w:color="2C3B57" w:themeColor="text2"/>
            </w:tcBorders>
            <w:vAlign w:val="center"/>
          </w:tcPr>
          <w:p w14:paraId="446A31FF" w14:textId="77777777" w:rsidR="00AD6FA4" w:rsidRDefault="00AD6FA4" w:rsidP="00DF1CB4"/>
        </w:tc>
        <w:tc>
          <w:tcPr>
            <w:tcW w:w="4252" w:type="dxa"/>
            <w:gridSpan w:val="6"/>
            <w:vMerge/>
            <w:shd w:val="clear" w:color="auto" w:fill="CADEE5" w:themeFill="background2"/>
            <w:vAlign w:val="center"/>
          </w:tcPr>
          <w:p w14:paraId="390CCA25" w14:textId="77777777" w:rsidR="00AD6FA4" w:rsidRDefault="00AD6FA4" w:rsidP="00DF1CB4"/>
        </w:tc>
      </w:tr>
      <w:tr w:rsidR="00AD6FA4" w14:paraId="2CC7292A" w14:textId="77777777" w:rsidTr="00371543">
        <w:trPr>
          <w:trHeight w:val="573"/>
        </w:trPr>
        <w:tc>
          <w:tcPr>
            <w:tcW w:w="7468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1D80CBE0" w14:textId="4B4917E3" w:rsidR="008E0B8D" w:rsidRPr="008E0B8D" w:rsidRDefault="00CC11AC" w:rsidP="008E0B8D">
            <w:pPr>
              <w:pStyle w:val="Heading3"/>
            </w:pPr>
            <w:r>
              <w:t>Personal Projects</w:t>
            </w:r>
          </w:p>
        </w:tc>
        <w:tc>
          <w:tcPr>
            <w:tcW w:w="46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711A0AAB" w14:textId="77777777" w:rsidR="00AD6FA4" w:rsidRDefault="00AD6FA4" w:rsidP="00DF1CB4"/>
        </w:tc>
        <w:tc>
          <w:tcPr>
            <w:tcW w:w="4252" w:type="dxa"/>
            <w:gridSpan w:val="6"/>
            <w:vMerge/>
            <w:shd w:val="clear" w:color="auto" w:fill="CADEE5" w:themeFill="background2"/>
            <w:vAlign w:val="center"/>
          </w:tcPr>
          <w:p w14:paraId="0F18281A" w14:textId="77777777" w:rsidR="00AD6FA4" w:rsidRDefault="00AD6FA4" w:rsidP="00DF1CB4"/>
        </w:tc>
      </w:tr>
      <w:tr w:rsidR="00AD6FA4" w14:paraId="616A9983" w14:textId="77777777" w:rsidTr="00371543">
        <w:trPr>
          <w:trHeight w:val="573"/>
        </w:trPr>
        <w:tc>
          <w:tcPr>
            <w:tcW w:w="7468" w:type="dxa"/>
            <w:gridSpan w:val="12"/>
            <w:tcBorders>
              <w:top w:val="single" w:sz="8" w:space="0" w:color="2C3B57" w:themeColor="text2"/>
            </w:tcBorders>
          </w:tcPr>
          <w:p w14:paraId="6F83012E" w14:textId="3CB39387" w:rsidR="00CC11AC" w:rsidRDefault="00CC5BE0" w:rsidP="008E0B8D">
            <w:pPr>
              <w:pStyle w:val="Text"/>
              <w:numPr>
                <w:ilvl w:val="0"/>
                <w:numId w:val="26"/>
              </w:numPr>
            </w:pPr>
            <w:r>
              <w:rPr>
                <w:b/>
                <w:u w:val="single"/>
              </w:rPr>
              <w:t>Versa</w:t>
            </w:r>
            <w:r w:rsidRPr="00CC11AC">
              <w:rPr>
                <w:b/>
                <w:u w:val="single"/>
              </w:rPr>
              <w:t>Help</w:t>
            </w:r>
            <w:r w:rsidR="00CC11AC" w:rsidRPr="00CC11AC">
              <w:rPr>
                <w:b/>
                <w:u w:val="single"/>
              </w:rPr>
              <w:t xml:space="preserve"> </w:t>
            </w:r>
            <w:r w:rsidR="00CC11AC">
              <w:t xml:space="preserve">  10/2024 - 02/2025</w:t>
            </w:r>
          </w:p>
          <w:p w14:paraId="0FD12226" w14:textId="77777777" w:rsidR="00CC11AC" w:rsidRDefault="00B57D23" w:rsidP="00DF1CB4">
            <w:pPr>
              <w:pStyle w:val="Text"/>
            </w:pPr>
            <w:hyperlink r:id="rId17" w:history="1">
              <w:r w:rsidR="00CC11AC" w:rsidRPr="004904D7">
                <w:rPr>
                  <w:rStyle w:val="Hyperlink"/>
                </w:rPr>
                <w:t>https://github.com/PrimeTony/VersaHelp.git</w:t>
              </w:r>
            </w:hyperlink>
          </w:p>
          <w:p w14:paraId="6517B696" w14:textId="77777777" w:rsidR="009F049A" w:rsidRDefault="009F049A" w:rsidP="00DF1CB4">
            <w:pPr>
              <w:pStyle w:val="Text"/>
            </w:pPr>
          </w:p>
          <w:p w14:paraId="59C48DD4" w14:textId="77777777" w:rsidR="00CC11AC" w:rsidRPr="00AB2466" w:rsidRDefault="00CC11AC" w:rsidP="00DF1CB4">
            <w:pPr>
              <w:pStyle w:val="Text"/>
              <w:rPr>
                <w:color w:val="000000" w:themeColor="text1"/>
              </w:rPr>
            </w:pPr>
            <w:r w:rsidRPr="00AB2466">
              <w:rPr>
                <w:color w:val="000000" w:themeColor="text1"/>
              </w:rPr>
              <w:t xml:space="preserve">The goal of this project is to build a website that provides access to various assistance services such as babysitting, car wash, handyman work, transportation, and errand running. </w:t>
            </w:r>
          </w:p>
          <w:p w14:paraId="6481E916" w14:textId="77777777" w:rsidR="00AD6FA4" w:rsidRPr="00560EA0" w:rsidRDefault="00AD6FA4" w:rsidP="00CC11AC">
            <w:pPr>
              <w:pStyle w:val="Text"/>
              <w:ind w:left="0"/>
            </w:pPr>
          </w:p>
        </w:tc>
        <w:tc>
          <w:tcPr>
            <w:tcW w:w="46" w:type="dxa"/>
            <w:vMerge/>
            <w:tcBorders>
              <w:top w:val="single" w:sz="8" w:space="0" w:color="2C3B57" w:themeColor="text2"/>
            </w:tcBorders>
            <w:vAlign w:val="center"/>
          </w:tcPr>
          <w:p w14:paraId="66D7E07C" w14:textId="77777777" w:rsidR="00AD6FA4" w:rsidRDefault="00AD6FA4" w:rsidP="00DF1CB4"/>
        </w:tc>
        <w:tc>
          <w:tcPr>
            <w:tcW w:w="4252" w:type="dxa"/>
            <w:gridSpan w:val="6"/>
            <w:vMerge/>
            <w:shd w:val="clear" w:color="auto" w:fill="CADEE5" w:themeFill="background2"/>
            <w:vAlign w:val="center"/>
          </w:tcPr>
          <w:p w14:paraId="02CBD9AE" w14:textId="77777777" w:rsidR="00AD6FA4" w:rsidRDefault="00AD6FA4" w:rsidP="00DF1CB4"/>
        </w:tc>
      </w:tr>
      <w:tr w:rsidR="00AD6FA4" w14:paraId="5939D01E" w14:textId="77777777" w:rsidTr="00371543">
        <w:trPr>
          <w:trHeight w:val="521"/>
        </w:trPr>
        <w:tc>
          <w:tcPr>
            <w:tcW w:w="7468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5190245D" w14:textId="77777777" w:rsidR="00AD6FA4" w:rsidRPr="00560EA0" w:rsidRDefault="00B57D23" w:rsidP="00DF1CB4">
            <w:pPr>
              <w:pStyle w:val="Heading3"/>
            </w:pPr>
            <w:sdt>
              <w:sdtPr>
                <w:id w:val="-394892997"/>
                <w:placeholder>
                  <w:docPart w:val="81E3A6C527014BC2B95E06494EBC640D"/>
                </w:placeholder>
                <w:temporary/>
                <w:showingPlcHdr/>
                <w15:appearance w15:val="hidden"/>
              </w:sdtPr>
              <w:sdtEndPr/>
              <w:sdtContent>
                <w:r w:rsidR="002D3AB8" w:rsidRPr="00560EA0">
                  <w:t>References</w:t>
                </w:r>
              </w:sdtContent>
            </w:sdt>
          </w:p>
        </w:tc>
        <w:tc>
          <w:tcPr>
            <w:tcW w:w="46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21CFD23D" w14:textId="77777777" w:rsidR="00AD6FA4" w:rsidRDefault="00AD6FA4" w:rsidP="00DF1CB4"/>
        </w:tc>
        <w:tc>
          <w:tcPr>
            <w:tcW w:w="4252" w:type="dxa"/>
            <w:gridSpan w:val="6"/>
            <w:vMerge/>
            <w:shd w:val="clear" w:color="auto" w:fill="CADEE5" w:themeFill="background2"/>
            <w:vAlign w:val="center"/>
          </w:tcPr>
          <w:p w14:paraId="3CC12874" w14:textId="77777777" w:rsidR="00AD6FA4" w:rsidRDefault="00AD6FA4" w:rsidP="00DF1CB4"/>
        </w:tc>
      </w:tr>
      <w:tr w:rsidR="00AD6FA4" w14:paraId="1F359979" w14:textId="77777777" w:rsidTr="002A22C8">
        <w:trPr>
          <w:trHeight w:val="5213"/>
        </w:trPr>
        <w:tc>
          <w:tcPr>
            <w:tcW w:w="7468" w:type="dxa"/>
            <w:gridSpan w:val="12"/>
            <w:tcBorders>
              <w:top w:val="single" w:sz="8" w:space="0" w:color="2C3B57" w:themeColor="text2"/>
            </w:tcBorders>
          </w:tcPr>
          <w:p w14:paraId="6A7A8581" w14:textId="282A5EBD" w:rsidR="008E0B8D" w:rsidRPr="008E0B8D" w:rsidRDefault="00F6562E" w:rsidP="008E0B8D">
            <w:pPr>
              <w:pStyle w:val="NormalWeb"/>
              <w:numPr>
                <w:ilvl w:val="0"/>
                <w:numId w:val="24"/>
              </w:numPr>
              <w:rPr>
                <w:rFonts w:asciiTheme="minorHAnsi" w:hAnsiTheme="minorHAnsi" w:cstheme="minorHAnsi"/>
                <w:bCs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</w:rPr>
              <w:t xml:space="preserve">  </w:t>
            </w:r>
            <w:r w:rsidR="000D41E7" w:rsidRPr="00A20983">
              <w:rPr>
                <w:rStyle w:val="Strong"/>
                <w:rFonts w:asciiTheme="minorHAnsi" w:hAnsiTheme="minorHAnsi" w:cstheme="minorHAnsi"/>
                <w:b w:val="0"/>
              </w:rPr>
              <w:t>Khaidzo Tshikalange</w:t>
            </w:r>
          </w:p>
          <w:p w14:paraId="71B3BE3C" w14:textId="5BA97028" w:rsidR="000D41E7" w:rsidRPr="00A20983" w:rsidRDefault="000D41E7" w:rsidP="002A22C8">
            <w:pPr>
              <w:pStyle w:val="NormalWeb"/>
              <w:numPr>
                <w:ilvl w:val="0"/>
                <w:numId w:val="22"/>
              </w:numPr>
              <w:spacing w:line="276" w:lineRule="auto"/>
              <w:rPr>
                <w:sz w:val="22"/>
                <w:szCs w:val="22"/>
              </w:rPr>
            </w:pPr>
            <w:r w:rsidRPr="00A20983">
              <w:rPr>
                <w:rStyle w:val="Strong"/>
                <w:rFonts w:asciiTheme="minorHAnsi" w:hAnsiTheme="minorHAnsi" w:cstheme="minorHAnsi"/>
                <w:color w:val="233E48" w:themeColor="background2" w:themeShade="40"/>
                <w:sz w:val="22"/>
                <w:szCs w:val="22"/>
              </w:rPr>
              <w:t>Company</w:t>
            </w:r>
            <w:r w:rsidRPr="00A20983">
              <w:rPr>
                <w:rStyle w:val="Strong"/>
                <w:sz w:val="22"/>
                <w:szCs w:val="22"/>
              </w:rPr>
              <w:t>:</w:t>
            </w:r>
            <w:r w:rsidR="002A22C8">
              <w:rPr>
                <w:sz w:val="22"/>
                <w:szCs w:val="22"/>
              </w:rPr>
              <w:t xml:space="preserve"> </w:t>
            </w:r>
            <w:r w:rsidRPr="00AB2466">
              <w:rPr>
                <w:rFonts w:asciiTheme="minorHAnsi" w:hAnsiTheme="minorHAnsi" w:cstheme="minorHAnsi"/>
                <w:sz w:val="22"/>
                <w:szCs w:val="22"/>
              </w:rPr>
              <w:t>PRP Solution</w:t>
            </w:r>
          </w:p>
          <w:p w14:paraId="1795E85A" w14:textId="38C218A0" w:rsidR="000D41E7" w:rsidRPr="00A20983" w:rsidRDefault="000D41E7" w:rsidP="002A22C8">
            <w:pPr>
              <w:pStyle w:val="NormalWeb"/>
              <w:numPr>
                <w:ilvl w:val="0"/>
                <w:numId w:val="22"/>
              </w:numPr>
              <w:spacing w:line="276" w:lineRule="auto"/>
              <w:rPr>
                <w:sz w:val="22"/>
                <w:szCs w:val="22"/>
              </w:rPr>
            </w:pPr>
            <w:r w:rsidRPr="00A20983">
              <w:rPr>
                <w:rStyle w:val="Strong"/>
                <w:rFonts w:asciiTheme="minorHAnsi" w:hAnsiTheme="minorHAnsi" w:cstheme="minorHAnsi"/>
                <w:color w:val="233E48" w:themeColor="background2" w:themeShade="40"/>
                <w:sz w:val="22"/>
                <w:szCs w:val="22"/>
              </w:rPr>
              <w:t>Contact Information</w:t>
            </w:r>
            <w:r w:rsidRPr="00A209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:</w:t>
            </w:r>
            <w:r w:rsidR="002A22C8">
              <w:rPr>
                <w:sz w:val="22"/>
                <w:szCs w:val="22"/>
              </w:rPr>
              <w:t xml:space="preserve"> </w:t>
            </w:r>
            <w:r w:rsidRPr="00AB2466">
              <w:rPr>
                <w:rFonts w:asciiTheme="minorHAnsi" w:hAnsiTheme="minorHAnsi" w:cstheme="minorHAnsi"/>
                <w:sz w:val="22"/>
                <w:szCs w:val="22"/>
              </w:rPr>
              <w:t>0780991377</w:t>
            </w:r>
          </w:p>
          <w:p w14:paraId="6CFF958A" w14:textId="0CB71420" w:rsidR="000D41E7" w:rsidRPr="00A20983" w:rsidRDefault="000D41E7" w:rsidP="002A22C8">
            <w:pPr>
              <w:pStyle w:val="NormalWeb"/>
              <w:numPr>
                <w:ilvl w:val="0"/>
                <w:numId w:val="22"/>
              </w:numPr>
              <w:spacing w:line="276" w:lineRule="auto"/>
              <w:rPr>
                <w:sz w:val="22"/>
                <w:szCs w:val="22"/>
              </w:rPr>
            </w:pPr>
            <w:r w:rsidRPr="00A20983">
              <w:rPr>
                <w:rStyle w:val="Strong"/>
                <w:rFonts w:asciiTheme="minorHAnsi" w:hAnsiTheme="minorHAnsi" w:cstheme="minorHAnsi"/>
                <w:color w:val="233E48" w:themeColor="background2" w:themeShade="40"/>
                <w:sz w:val="22"/>
                <w:szCs w:val="22"/>
              </w:rPr>
              <w:t>Email Address</w:t>
            </w:r>
            <w:r w:rsidRPr="00A20983">
              <w:rPr>
                <w:rStyle w:val="Strong"/>
                <w:sz w:val="22"/>
                <w:szCs w:val="22"/>
              </w:rPr>
              <w:t>:</w:t>
            </w:r>
            <w:r w:rsidR="002A22C8">
              <w:rPr>
                <w:sz w:val="22"/>
                <w:szCs w:val="22"/>
              </w:rPr>
              <w:t xml:space="preserve"> </w:t>
            </w:r>
            <w:hyperlink r:id="rId18" w:history="1">
              <w:r w:rsidR="00A20983" w:rsidRPr="002A22C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khaidzo.tshikalange@prpsolutions.com</w:t>
              </w:r>
            </w:hyperlink>
          </w:p>
          <w:p w14:paraId="66C888B5" w14:textId="2107BAA3" w:rsidR="00AD6FA4" w:rsidRPr="00560EA0" w:rsidRDefault="000D41E7" w:rsidP="002A22C8">
            <w:pPr>
              <w:pStyle w:val="NormalWeb"/>
              <w:numPr>
                <w:ilvl w:val="0"/>
                <w:numId w:val="22"/>
              </w:numPr>
              <w:spacing w:line="276" w:lineRule="auto"/>
            </w:pPr>
            <w:r w:rsidRPr="00A20983">
              <w:rPr>
                <w:rStyle w:val="Strong"/>
                <w:rFonts w:asciiTheme="minorHAnsi" w:hAnsiTheme="minorHAnsi" w:cstheme="minorHAnsi"/>
                <w:color w:val="233E48" w:themeColor="background2" w:themeShade="40"/>
                <w:sz w:val="22"/>
                <w:szCs w:val="22"/>
              </w:rPr>
              <w:t>Relationship</w:t>
            </w:r>
            <w:r>
              <w:rPr>
                <w:rStyle w:val="Strong"/>
              </w:rPr>
              <w:t>:</w:t>
            </w:r>
            <w:r w:rsidR="002A22C8">
              <w:t xml:space="preserve"> </w:t>
            </w:r>
            <w:r w:rsidRPr="00AB2466">
              <w:rPr>
                <w:rFonts w:asciiTheme="minorHAnsi" w:hAnsiTheme="minorHAnsi" w:cstheme="minorHAnsi"/>
              </w:rPr>
              <w:t>Mentor</w:t>
            </w:r>
          </w:p>
        </w:tc>
        <w:tc>
          <w:tcPr>
            <w:tcW w:w="46" w:type="dxa"/>
            <w:vMerge/>
            <w:tcBorders>
              <w:top w:val="single" w:sz="8" w:space="0" w:color="2C3B57" w:themeColor="text2"/>
            </w:tcBorders>
            <w:vAlign w:val="center"/>
          </w:tcPr>
          <w:p w14:paraId="363183B0" w14:textId="77777777" w:rsidR="00AD6FA4" w:rsidRDefault="00AD6FA4" w:rsidP="00DF1CB4"/>
        </w:tc>
        <w:tc>
          <w:tcPr>
            <w:tcW w:w="4252" w:type="dxa"/>
            <w:gridSpan w:val="6"/>
            <w:vMerge/>
            <w:shd w:val="clear" w:color="auto" w:fill="CADEE5" w:themeFill="background2"/>
            <w:vAlign w:val="center"/>
          </w:tcPr>
          <w:p w14:paraId="2495BB0D" w14:textId="77777777" w:rsidR="00AD6FA4" w:rsidRDefault="00AD6FA4" w:rsidP="00DF1CB4"/>
        </w:tc>
      </w:tr>
      <w:tr w:rsidR="00AD6FA4" w14:paraId="43C7ECAF" w14:textId="77777777" w:rsidTr="002A22C8">
        <w:trPr>
          <w:trHeight w:val="418"/>
        </w:trPr>
        <w:tc>
          <w:tcPr>
            <w:tcW w:w="11766" w:type="dxa"/>
            <w:gridSpan w:val="19"/>
            <w:tcBorders>
              <w:bottom w:val="single" w:sz="36" w:space="0" w:color="CADEE5" w:themeColor="background2"/>
            </w:tcBorders>
          </w:tcPr>
          <w:p w14:paraId="664D6FD3" w14:textId="77777777" w:rsidR="00AD6FA4" w:rsidRDefault="00AD6FA4" w:rsidP="00DF1CB4"/>
        </w:tc>
      </w:tr>
    </w:tbl>
    <w:p w14:paraId="7D8BBFAF" w14:textId="322ABF09" w:rsidR="00AB03FA" w:rsidRDefault="00AB03FA" w:rsidP="002013F5"/>
    <w:sectPr w:rsidR="00AB03FA" w:rsidSect="002013F5">
      <w:pgSz w:w="12240" w:h="15840" w:code="1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51EAE" w14:textId="77777777" w:rsidR="00B57D23" w:rsidRDefault="00B57D23" w:rsidP="00DF1CB4">
      <w:r>
        <w:separator/>
      </w:r>
    </w:p>
  </w:endnote>
  <w:endnote w:type="continuationSeparator" w:id="0">
    <w:p w14:paraId="4FD2C5A1" w14:textId="77777777" w:rsidR="00B57D23" w:rsidRDefault="00B57D23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B52C9" w14:textId="77777777" w:rsidR="00B57D23" w:rsidRDefault="00B57D23" w:rsidP="00DF1CB4">
      <w:r>
        <w:separator/>
      </w:r>
    </w:p>
  </w:footnote>
  <w:footnote w:type="continuationSeparator" w:id="0">
    <w:p w14:paraId="1E1ED3D2" w14:textId="77777777" w:rsidR="00B57D23" w:rsidRDefault="00B57D23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6843A7"/>
    <w:multiLevelType w:val="hybridMultilevel"/>
    <w:tmpl w:val="4030E122"/>
    <w:lvl w:ilvl="0" w:tplc="1C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36D71BC2"/>
    <w:multiLevelType w:val="hybridMultilevel"/>
    <w:tmpl w:val="1304DC7C"/>
    <w:lvl w:ilvl="0" w:tplc="80D4C49E">
      <w:numFmt w:val="bullet"/>
      <w:lvlText w:val="-"/>
      <w:lvlJc w:val="left"/>
      <w:pPr>
        <w:ind w:left="53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3" w15:restartNumberingAfterBreak="0">
    <w:nsid w:val="39081A14"/>
    <w:multiLevelType w:val="hybridMultilevel"/>
    <w:tmpl w:val="711CC8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B3E7E"/>
    <w:multiLevelType w:val="hybridMultilevel"/>
    <w:tmpl w:val="A7226328"/>
    <w:lvl w:ilvl="0" w:tplc="1C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461B2A10"/>
    <w:multiLevelType w:val="multilevel"/>
    <w:tmpl w:val="924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E7640"/>
    <w:multiLevelType w:val="multilevel"/>
    <w:tmpl w:val="924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03D83"/>
    <w:multiLevelType w:val="hybridMultilevel"/>
    <w:tmpl w:val="F3E414CC"/>
    <w:lvl w:ilvl="0" w:tplc="1C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8" w15:restartNumberingAfterBreak="0">
    <w:nsid w:val="4FE954BC"/>
    <w:multiLevelType w:val="hybridMultilevel"/>
    <w:tmpl w:val="E10C3236"/>
    <w:lvl w:ilvl="0" w:tplc="1C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506A332F"/>
    <w:multiLevelType w:val="hybridMultilevel"/>
    <w:tmpl w:val="C00AE1FC"/>
    <w:lvl w:ilvl="0" w:tplc="1C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0" w15:restartNumberingAfterBreak="0">
    <w:nsid w:val="52346DDF"/>
    <w:multiLevelType w:val="hybridMultilevel"/>
    <w:tmpl w:val="A3CC4D88"/>
    <w:lvl w:ilvl="0" w:tplc="1C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1" w15:restartNumberingAfterBreak="0">
    <w:nsid w:val="53104317"/>
    <w:multiLevelType w:val="hybridMultilevel"/>
    <w:tmpl w:val="01626B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3094F"/>
    <w:multiLevelType w:val="multilevel"/>
    <w:tmpl w:val="924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14E8B"/>
    <w:multiLevelType w:val="hybridMultilevel"/>
    <w:tmpl w:val="187816A2"/>
    <w:lvl w:ilvl="0" w:tplc="D2A6C632">
      <w:numFmt w:val="bullet"/>
      <w:lvlText w:val="-"/>
      <w:lvlJc w:val="left"/>
      <w:pPr>
        <w:ind w:left="495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4" w15:restartNumberingAfterBreak="0">
    <w:nsid w:val="622B453D"/>
    <w:multiLevelType w:val="hybridMultilevel"/>
    <w:tmpl w:val="CE5C25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896BC7"/>
    <w:multiLevelType w:val="hybridMultilevel"/>
    <w:tmpl w:val="6B7CEF98"/>
    <w:lvl w:ilvl="0" w:tplc="1C09000F">
      <w:start w:val="1"/>
      <w:numFmt w:val="decimal"/>
      <w:lvlText w:val="%1."/>
      <w:lvlJc w:val="left"/>
      <w:pPr>
        <w:ind w:left="890" w:hanging="360"/>
      </w:pPr>
    </w:lvl>
    <w:lvl w:ilvl="1" w:tplc="1C090019" w:tentative="1">
      <w:start w:val="1"/>
      <w:numFmt w:val="lowerLetter"/>
      <w:lvlText w:val="%2."/>
      <w:lvlJc w:val="left"/>
      <w:pPr>
        <w:ind w:left="1610" w:hanging="360"/>
      </w:pPr>
    </w:lvl>
    <w:lvl w:ilvl="2" w:tplc="1C09001B" w:tentative="1">
      <w:start w:val="1"/>
      <w:numFmt w:val="lowerRoman"/>
      <w:lvlText w:val="%3."/>
      <w:lvlJc w:val="right"/>
      <w:pPr>
        <w:ind w:left="2330" w:hanging="180"/>
      </w:pPr>
    </w:lvl>
    <w:lvl w:ilvl="3" w:tplc="1C09000F" w:tentative="1">
      <w:start w:val="1"/>
      <w:numFmt w:val="decimal"/>
      <w:lvlText w:val="%4."/>
      <w:lvlJc w:val="left"/>
      <w:pPr>
        <w:ind w:left="3050" w:hanging="360"/>
      </w:pPr>
    </w:lvl>
    <w:lvl w:ilvl="4" w:tplc="1C090019" w:tentative="1">
      <w:start w:val="1"/>
      <w:numFmt w:val="lowerLetter"/>
      <w:lvlText w:val="%5."/>
      <w:lvlJc w:val="left"/>
      <w:pPr>
        <w:ind w:left="3770" w:hanging="360"/>
      </w:pPr>
    </w:lvl>
    <w:lvl w:ilvl="5" w:tplc="1C09001B" w:tentative="1">
      <w:start w:val="1"/>
      <w:numFmt w:val="lowerRoman"/>
      <w:lvlText w:val="%6."/>
      <w:lvlJc w:val="right"/>
      <w:pPr>
        <w:ind w:left="4490" w:hanging="180"/>
      </w:pPr>
    </w:lvl>
    <w:lvl w:ilvl="6" w:tplc="1C09000F" w:tentative="1">
      <w:start w:val="1"/>
      <w:numFmt w:val="decimal"/>
      <w:lvlText w:val="%7."/>
      <w:lvlJc w:val="left"/>
      <w:pPr>
        <w:ind w:left="5210" w:hanging="360"/>
      </w:pPr>
    </w:lvl>
    <w:lvl w:ilvl="7" w:tplc="1C090019" w:tentative="1">
      <w:start w:val="1"/>
      <w:numFmt w:val="lowerLetter"/>
      <w:lvlText w:val="%8."/>
      <w:lvlJc w:val="left"/>
      <w:pPr>
        <w:ind w:left="5930" w:hanging="360"/>
      </w:pPr>
    </w:lvl>
    <w:lvl w:ilvl="8" w:tplc="1C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6" w15:restartNumberingAfterBreak="0">
    <w:nsid w:val="75755899"/>
    <w:multiLevelType w:val="hybridMultilevel"/>
    <w:tmpl w:val="70D404B6"/>
    <w:lvl w:ilvl="0" w:tplc="1C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7" w15:restartNumberingAfterBreak="0">
    <w:nsid w:val="7D1845FE"/>
    <w:multiLevelType w:val="hybridMultilevel"/>
    <w:tmpl w:val="E82450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F70CE1"/>
    <w:multiLevelType w:val="hybridMultilevel"/>
    <w:tmpl w:val="9CFC1CB8"/>
    <w:lvl w:ilvl="0" w:tplc="91387ADC">
      <w:start w:val="1"/>
      <w:numFmt w:val="decimal"/>
      <w:lvlText w:val="%1."/>
      <w:lvlJc w:val="left"/>
      <w:pPr>
        <w:ind w:left="890" w:hanging="360"/>
      </w:pPr>
    </w:lvl>
    <w:lvl w:ilvl="1" w:tplc="1C090019" w:tentative="1">
      <w:start w:val="1"/>
      <w:numFmt w:val="lowerLetter"/>
      <w:lvlText w:val="%2."/>
      <w:lvlJc w:val="left"/>
      <w:pPr>
        <w:ind w:left="1610" w:hanging="360"/>
      </w:pPr>
    </w:lvl>
    <w:lvl w:ilvl="2" w:tplc="1C09001B" w:tentative="1">
      <w:start w:val="1"/>
      <w:numFmt w:val="lowerRoman"/>
      <w:lvlText w:val="%3."/>
      <w:lvlJc w:val="right"/>
      <w:pPr>
        <w:ind w:left="2330" w:hanging="180"/>
      </w:pPr>
    </w:lvl>
    <w:lvl w:ilvl="3" w:tplc="1C09000F" w:tentative="1">
      <w:start w:val="1"/>
      <w:numFmt w:val="decimal"/>
      <w:lvlText w:val="%4."/>
      <w:lvlJc w:val="left"/>
      <w:pPr>
        <w:ind w:left="3050" w:hanging="360"/>
      </w:pPr>
    </w:lvl>
    <w:lvl w:ilvl="4" w:tplc="1C090019" w:tentative="1">
      <w:start w:val="1"/>
      <w:numFmt w:val="lowerLetter"/>
      <w:lvlText w:val="%5."/>
      <w:lvlJc w:val="left"/>
      <w:pPr>
        <w:ind w:left="3770" w:hanging="360"/>
      </w:pPr>
    </w:lvl>
    <w:lvl w:ilvl="5" w:tplc="1C09001B" w:tentative="1">
      <w:start w:val="1"/>
      <w:numFmt w:val="lowerRoman"/>
      <w:lvlText w:val="%6."/>
      <w:lvlJc w:val="right"/>
      <w:pPr>
        <w:ind w:left="4490" w:hanging="180"/>
      </w:pPr>
    </w:lvl>
    <w:lvl w:ilvl="6" w:tplc="1C09000F" w:tentative="1">
      <w:start w:val="1"/>
      <w:numFmt w:val="decimal"/>
      <w:lvlText w:val="%7."/>
      <w:lvlJc w:val="left"/>
      <w:pPr>
        <w:ind w:left="5210" w:hanging="360"/>
      </w:pPr>
    </w:lvl>
    <w:lvl w:ilvl="7" w:tplc="1C090019" w:tentative="1">
      <w:start w:val="1"/>
      <w:numFmt w:val="lowerLetter"/>
      <w:lvlText w:val="%8."/>
      <w:lvlJc w:val="left"/>
      <w:pPr>
        <w:ind w:left="5930" w:hanging="360"/>
      </w:pPr>
    </w:lvl>
    <w:lvl w:ilvl="8" w:tplc="1C09001B" w:tentative="1">
      <w:start w:val="1"/>
      <w:numFmt w:val="lowerRoman"/>
      <w:lvlText w:val="%9."/>
      <w:lvlJc w:val="right"/>
      <w:pPr>
        <w:ind w:left="665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0"/>
  </w:num>
  <w:num w:numId="12">
    <w:abstractNumId w:val="20"/>
  </w:num>
  <w:num w:numId="13">
    <w:abstractNumId w:val="14"/>
  </w:num>
  <w:num w:numId="14">
    <w:abstractNumId w:val="12"/>
  </w:num>
  <w:num w:numId="15">
    <w:abstractNumId w:val="17"/>
  </w:num>
  <w:num w:numId="16">
    <w:abstractNumId w:val="21"/>
  </w:num>
  <w:num w:numId="17">
    <w:abstractNumId w:val="18"/>
  </w:num>
  <w:num w:numId="18">
    <w:abstractNumId w:val="24"/>
  </w:num>
  <w:num w:numId="19">
    <w:abstractNumId w:val="26"/>
  </w:num>
  <w:num w:numId="20">
    <w:abstractNumId w:val="27"/>
  </w:num>
  <w:num w:numId="21">
    <w:abstractNumId w:val="19"/>
  </w:num>
  <w:num w:numId="22">
    <w:abstractNumId w:val="22"/>
  </w:num>
  <w:num w:numId="23">
    <w:abstractNumId w:val="11"/>
  </w:num>
  <w:num w:numId="24">
    <w:abstractNumId w:val="23"/>
  </w:num>
  <w:num w:numId="25">
    <w:abstractNumId w:val="25"/>
  </w:num>
  <w:num w:numId="26">
    <w:abstractNumId w:val="28"/>
  </w:num>
  <w:num w:numId="27">
    <w:abstractNumId w:val="16"/>
  </w:num>
  <w:num w:numId="28">
    <w:abstractNumId w:val="15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974"/>
    <w:rsid w:val="000C570B"/>
    <w:rsid w:val="000D41E7"/>
    <w:rsid w:val="000E01F6"/>
    <w:rsid w:val="00114A6D"/>
    <w:rsid w:val="00194D29"/>
    <w:rsid w:val="002013F5"/>
    <w:rsid w:val="002273B1"/>
    <w:rsid w:val="002A22C8"/>
    <w:rsid w:val="002B73E2"/>
    <w:rsid w:val="002D3AB8"/>
    <w:rsid w:val="002D4496"/>
    <w:rsid w:val="00371543"/>
    <w:rsid w:val="003F1031"/>
    <w:rsid w:val="003F42A3"/>
    <w:rsid w:val="00413477"/>
    <w:rsid w:val="004346F0"/>
    <w:rsid w:val="00467F83"/>
    <w:rsid w:val="004A24DE"/>
    <w:rsid w:val="004A586E"/>
    <w:rsid w:val="004A64A3"/>
    <w:rsid w:val="00560EA0"/>
    <w:rsid w:val="005E09DE"/>
    <w:rsid w:val="005F5561"/>
    <w:rsid w:val="00613067"/>
    <w:rsid w:val="00621D2C"/>
    <w:rsid w:val="00680892"/>
    <w:rsid w:val="006C60E6"/>
    <w:rsid w:val="00751D5F"/>
    <w:rsid w:val="008B26C6"/>
    <w:rsid w:val="008E0B8D"/>
    <w:rsid w:val="009835F5"/>
    <w:rsid w:val="009F049A"/>
    <w:rsid w:val="009F6644"/>
    <w:rsid w:val="00A20983"/>
    <w:rsid w:val="00A520FA"/>
    <w:rsid w:val="00A62FDD"/>
    <w:rsid w:val="00AB03FA"/>
    <w:rsid w:val="00AB2466"/>
    <w:rsid w:val="00AD0DDD"/>
    <w:rsid w:val="00AD6FA4"/>
    <w:rsid w:val="00AE3B1B"/>
    <w:rsid w:val="00B015FF"/>
    <w:rsid w:val="00B57D23"/>
    <w:rsid w:val="00BA1233"/>
    <w:rsid w:val="00C73974"/>
    <w:rsid w:val="00C776C2"/>
    <w:rsid w:val="00CC11AC"/>
    <w:rsid w:val="00CC5BE0"/>
    <w:rsid w:val="00D06709"/>
    <w:rsid w:val="00D74C88"/>
    <w:rsid w:val="00D8750A"/>
    <w:rsid w:val="00DF1CB4"/>
    <w:rsid w:val="00E14266"/>
    <w:rsid w:val="00ED1F08"/>
    <w:rsid w:val="00F6562E"/>
    <w:rsid w:val="00FA4DB0"/>
    <w:rsid w:val="00FC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DA14A8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  <w:style w:type="character" w:styleId="Hyperlink">
    <w:name w:val="Hyperlink"/>
    <w:basedOn w:val="DefaultParagraphFont"/>
    <w:uiPriority w:val="99"/>
    <w:semiHidden/>
    <w:rsid w:val="003F103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rsid w:val="003F103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D41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0D4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2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rimetony.github.io/PrimeWebsite/" TargetMode="External"/><Relationship Id="rId18" Type="http://schemas.openxmlformats.org/officeDocument/2006/relationships/hyperlink" Target="khaidzo.tshikalange@prpsolutions.com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PrimeTony" TargetMode="External"/><Relationship Id="rId17" Type="http://schemas.openxmlformats.org/officeDocument/2006/relationships/hyperlink" Target="https://github.com/PrimeTony/VersaHelp.gi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PrimeTony/COLLECTRACK1.git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tony-mbedzi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PrimeTony/AssertOversight.git" TargetMode="External"/><Relationship Id="rId10" Type="http://schemas.openxmlformats.org/officeDocument/2006/relationships/hyperlink" Target="0727492269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credly.com/badges/27d1c560-4064-48fa-9f2a-bddf1a7f32e4/public_ur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lis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7C4214170049C68D2332C1DA51D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8824C-E917-46C6-9439-9922881B073C}"/>
      </w:docPartPr>
      <w:docPartBody>
        <w:p w:rsidR="00DA5724" w:rsidRDefault="00C12973">
          <w:pPr>
            <w:pStyle w:val="F47C4214170049C68D2332C1DA51D95F"/>
          </w:pPr>
          <w:r w:rsidRPr="00AD0DDD">
            <w:t>Education</w:t>
          </w:r>
        </w:p>
      </w:docPartBody>
    </w:docPart>
    <w:docPart>
      <w:docPartPr>
        <w:name w:val="81E3A6C527014BC2B95E06494EBC6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91E8F-7C99-4970-A875-BC4C0FE2D401}"/>
      </w:docPartPr>
      <w:docPartBody>
        <w:p w:rsidR="00DA5724" w:rsidRDefault="00C12973">
          <w:pPr>
            <w:pStyle w:val="81E3A6C527014BC2B95E06494EBC640D"/>
          </w:pPr>
          <w:r w:rsidRPr="00560EA0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973"/>
    <w:rsid w:val="001B40F6"/>
    <w:rsid w:val="003D6ABD"/>
    <w:rsid w:val="007430DC"/>
    <w:rsid w:val="007A6B01"/>
    <w:rsid w:val="00C12973"/>
    <w:rsid w:val="00DA5724"/>
    <w:rsid w:val="00F3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87FB06A98B44148409F80691E0BE1B">
    <w:name w:val="C487FB06A98B44148409F80691E0BE1B"/>
  </w:style>
  <w:style w:type="paragraph" w:customStyle="1" w:styleId="978DFE2213E24EC9BE8A69D46D847DE5">
    <w:name w:val="978DFE2213E24EC9BE8A69D46D847DE5"/>
  </w:style>
  <w:style w:type="paragraph" w:customStyle="1" w:styleId="FCA166776CD0484E992FEB5120D3088E">
    <w:name w:val="FCA166776CD0484E992FEB5120D3088E"/>
  </w:style>
  <w:style w:type="paragraph" w:customStyle="1" w:styleId="0324CAA6F02641039D88D6FECF6B0A8A">
    <w:name w:val="0324CAA6F02641039D88D6FECF6B0A8A"/>
  </w:style>
  <w:style w:type="paragraph" w:customStyle="1" w:styleId="565AC31A2CAD4484AE9C3AD8AD0C8A30">
    <w:name w:val="565AC31A2CAD4484AE9C3AD8AD0C8A30"/>
  </w:style>
  <w:style w:type="paragraph" w:customStyle="1" w:styleId="222676D304B345BF866D24F9D7C130FE">
    <w:name w:val="222676D304B345BF866D24F9D7C130FE"/>
  </w:style>
  <w:style w:type="paragraph" w:customStyle="1" w:styleId="0D687AB5AA3740FF9162AEC8E90086BC">
    <w:name w:val="0D687AB5AA3740FF9162AEC8E90086BC"/>
  </w:style>
  <w:style w:type="paragraph" w:customStyle="1" w:styleId="F47C4214170049C68D2332C1DA51D95F">
    <w:name w:val="F47C4214170049C68D2332C1DA51D95F"/>
  </w:style>
  <w:style w:type="paragraph" w:customStyle="1" w:styleId="FC2CE2E6012341C28AD425EFB6356087">
    <w:name w:val="FC2CE2E6012341C28AD425EFB6356087"/>
  </w:style>
  <w:style w:type="paragraph" w:customStyle="1" w:styleId="380892FFE9A441B381EDC04E35E91AA2">
    <w:name w:val="380892FFE9A441B381EDC04E35E91AA2"/>
  </w:style>
  <w:style w:type="paragraph" w:customStyle="1" w:styleId="BBAF7700B12940B7BD47DD47AA4A9063">
    <w:name w:val="BBAF7700B12940B7BD47DD47AA4A9063"/>
  </w:style>
  <w:style w:type="paragraph" w:customStyle="1" w:styleId="2AC3EAE0FD0B4A479E0B29E386AAE8A3">
    <w:name w:val="2AC3EAE0FD0B4A479E0B29E386AAE8A3"/>
  </w:style>
  <w:style w:type="paragraph" w:customStyle="1" w:styleId="3A0602DDA5264B5588BD0C92925124FE">
    <w:name w:val="3A0602DDA5264B5588BD0C92925124FE"/>
  </w:style>
  <w:style w:type="paragraph" w:customStyle="1" w:styleId="23D6764A17554D47B328A8389D0AFCF3">
    <w:name w:val="23D6764A17554D47B328A8389D0AFCF3"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  <w:lang w:val="en-US" w:eastAsia="en-US"/>
    </w:rPr>
  </w:style>
  <w:style w:type="paragraph" w:customStyle="1" w:styleId="027F9CEE2A1441BEA0B359F76216972C">
    <w:name w:val="027F9CEE2A1441BEA0B359F76216972C"/>
  </w:style>
  <w:style w:type="paragraph" w:customStyle="1" w:styleId="C2743101CEFB4011AEFEC920D82D9906">
    <w:name w:val="C2743101CEFB4011AEFEC920D82D9906"/>
  </w:style>
  <w:style w:type="paragraph" w:customStyle="1" w:styleId="DE3AB24C3445403AAF492EDB82A99B0B">
    <w:name w:val="DE3AB24C3445403AAF492EDB82A99B0B"/>
  </w:style>
  <w:style w:type="paragraph" w:customStyle="1" w:styleId="EDE56A919E5A4CAAB3D74EAEB85193D5">
    <w:name w:val="EDE56A919E5A4CAAB3D74EAEB85193D5"/>
  </w:style>
  <w:style w:type="paragraph" w:customStyle="1" w:styleId="487003BCA5254764BDC5F4B63D458A62">
    <w:name w:val="487003BCA5254764BDC5F4B63D458A62"/>
  </w:style>
  <w:style w:type="paragraph" w:customStyle="1" w:styleId="229AC245F33E4480BE2C67E2A3C4D2C5">
    <w:name w:val="229AC245F33E4480BE2C67E2A3C4D2C5"/>
  </w:style>
  <w:style w:type="paragraph" w:customStyle="1" w:styleId="5F50DA6C8EAC445EB4C53BB240640083">
    <w:name w:val="5F50DA6C8EAC445EB4C53BB240640083"/>
  </w:style>
  <w:style w:type="paragraph" w:customStyle="1" w:styleId="65BC8BEF89164D7D8CB5B54ED1B17F19">
    <w:name w:val="65BC8BEF89164D7D8CB5B54ED1B17F19"/>
  </w:style>
  <w:style w:type="paragraph" w:customStyle="1" w:styleId="2820DE4AF0E940AC8D8ED038DE2B7CC2">
    <w:name w:val="2820DE4AF0E940AC8D8ED038DE2B7CC2"/>
  </w:style>
  <w:style w:type="paragraph" w:customStyle="1" w:styleId="FA3B0F0654BA4827926D3D9F05D618F5">
    <w:name w:val="FA3B0F0654BA4827926D3D9F05D618F5"/>
  </w:style>
  <w:style w:type="paragraph" w:customStyle="1" w:styleId="00133C4748AA401F8F5EF2E17C267E26">
    <w:name w:val="00133C4748AA401F8F5EF2E17C267E26"/>
  </w:style>
  <w:style w:type="paragraph" w:customStyle="1" w:styleId="0F85F240020C4E2FBB510EF38562A1AD">
    <w:name w:val="0F85F240020C4E2FBB510EF38562A1AD"/>
  </w:style>
  <w:style w:type="paragraph" w:customStyle="1" w:styleId="Text">
    <w:name w:val="Text"/>
    <w:basedOn w:val="Normal"/>
    <w:uiPriority w:val="3"/>
    <w:qFormat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Cs w:val="24"/>
      <w:lang w:val="en-US" w:eastAsia="en-US"/>
    </w:rPr>
  </w:style>
  <w:style w:type="paragraph" w:customStyle="1" w:styleId="0FD150AD52B445E5937792D1788F39EB">
    <w:name w:val="0FD150AD52B445E5937792D1788F39EB"/>
  </w:style>
  <w:style w:type="paragraph" w:customStyle="1" w:styleId="81E3A6C527014BC2B95E06494EBC640D">
    <w:name w:val="81E3A6C527014BC2B95E06494EBC640D"/>
  </w:style>
  <w:style w:type="paragraph" w:customStyle="1" w:styleId="A2FB2E0954E74B6394ED64A9DB4175B6">
    <w:name w:val="A2FB2E0954E74B6394ED64A9DB4175B6"/>
  </w:style>
  <w:style w:type="paragraph" w:customStyle="1" w:styleId="CCAE4E980429472391AB7367CA358E33">
    <w:name w:val="CCAE4E980429472391AB7367CA358E33"/>
    <w:rsid w:val="00C129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resume.dotx</Template>
  <TotalTime>0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2025-02-27T04:52:00Z</dcterms:created>
  <dcterms:modified xsi:type="dcterms:W3CDTF">2025-05-02T09:06:00Z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